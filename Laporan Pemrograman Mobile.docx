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9F37"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0A891B4" wp14:editId="0DEA9CB5">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AFD79"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C8A7808" wp14:editId="672BD885">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A7B05C" w14:textId="77777777" w:rsidTr="00AB02A7">
        <w:trPr>
          <w:trHeight w:val="1894"/>
        </w:trPr>
        <w:tc>
          <w:tcPr>
            <w:tcW w:w="5580" w:type="dxa"/>
            <w:tcBorders>
              <w:top w:val="nil"/>
              <w:left w:val="nil"/>
              <w:bottom w:val="nil"/>
              <w:right w:val="nil"/>
            </w:tcBorders>
          </w:tcPr>
          <w:p w14:paraId="478AB2A8" w14:textId="77777777" w:rsidR="00D077E9" w:rsidRDefault="00D077E9" w:rsidP="00AB02A7">
            <w:r>
              <w:rPr>
                <w:noProof/>
                <w:lang w:val="en-US" w:eastAsia="zh-CN"/>
              </w:rPr>
              <mc:AlternateContent>
                <mc:Choice Requires="wps">
                  <w:drawing>
                    <wp:inline distT="0" distB="0" distL="0" distR="0" wp14:anchorId="181E4BD9" wp14:editId="5D507C07">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45630722" w14:textId="067AEF03" w:rsidR="00D077E9" w:rsidRPr="00D86945" w:rsidRDefault="00F90B08" w:rsidP="00EE64AD">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1E4BD9"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4x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" filled="f" stroked="f" strokeweight=".5pt">
                      <v:textbox>
                        <w:txbxContent>
                          <w:p w14:paraId="45630722" w14:textId="067AEF03" w:rsidR="00D077E9" w:rsidRPr="00D86945" w:rsidRDefault="00F90B08" w:rsidP="00EE64AD">
                            <w:pPr>
                              <w:pStyle w:val="Title"/>
                              <w:spacing w:after="0" w:line="204" w:lineRule="auto"/>
                            </w:pPr>
                            <w:r>
                              <w:rPr>
                                <w:lang w:bidi="id-ID"/>
                              </w:rPr>
                              <w:t>Dokumen Teknik</w:t>
                            </w:r>
                          </w:p>
                        </w:txbxContent>
                      </v:textbox>
                      <w10:anchorlock/>
                    </v:shape>
                  </w:pict>
                </mc:Fallback>
              </mc:AlternateContent>
            </w:r>
          </w:p>
          <w:p w14:paraId="2EF4C148" w14:textId="77777777" w:rsidR="00D077E9" w:rsidRDefault="00D077E9" w:rsidP="00AB02A7">
            <w:r>
              <w:rPr>
                <w:noProof/>
                <w:lang w:val="en-US" w:eastAsia="zh-CN"/>
              </w:rPr>
              <mc:AlternateContent>
                <mc:Choice Requires="wps">
                  <w:drawing>
                    <wp:inline distT="0" distB="0" distL="0" distR="0" wp14:anchorId="73B2FB38" wp14:editId="345C9C04">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A6A1B7"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938845C" w14:textId="77777777" w:rsidTr="00483563">
        <w:trPr>
          <w:trHeight w:val="7780"/>
        </w:trPr>
        <w:tc>
          <w:tcPr>
            <w:tcW w:w="5580" w:type="dxa"/>
            <w:tcBorders>
              <w:top w:val="nil"/>
              <w:left w:val="nil"/>
              <w:bottom w:val="nil"/>
              <w:right w:val="nil"/>
            </w:tcBorders>
          </w:tcPr>
          <w:p w14:paraId="0225A506" w14:textId="77777777" w:rsidR="00D077E9" w:rsidRDefault="00D077E9" w:rsidP="00AB02A7">
            <w:pPr>
              <w:rPr>
                <w:noProof/>
              </w:rPr>
            </w:pPr>
          </w:p>
        </w:tc>
      </w:tr>
      <w:tr w:rsidR="00D077E9" w14:paraId="05C7D0EB" w14:textId="77777777" w:rsidTr="00AB02A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083AAB93" w14:textId="117C666C"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7E4902">
                  <w:rPr>
                    <w:rStyle w:val="SubtitleChar"/>
                    <w:b w:val="0"/>
                    <w:noProof/>
                    <w:lang w:bidi="id-ID"/>
                  </w:rPr>
                  <w:t>2 Juli</w:t>
                </w:r>
                <w:r>
                  <w:rPr>
                    <w:rStyle w:val="SubtitleChar"/>
                    <w:b w:val="0"/>
                    <w:lang w:bidi="id-ID"/>
                  </w:rPr>
                  <w:fldChar w:fldCharType="end"/>
                </w:r>
              </w:p>
            </w:sdtContent>
          </w:sdt>
          <w:p w14:paraId="4DD4CB0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FDA04EA" wp14:editId="49FB7F71">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764FA0"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7E3803" w14:textId="77777777" w:rsidR="00D077E9" w:rsidRDefault="00D077E9" w:rsidP="00AB02A7">
            <w:pPr>
              <w:rPr>
                <w:noProof/>
                <w:sz w:val="10"/>
                <w:szCs w:val="10"/>
              </w:rPr>
            </w:pPr>
          </w:p>
          <w:p w14:paraId="4037D52F" w14:textId="77777777" w:rsidR="00D077E9" w:rsidRDefault="00D077E9" w:rsidP="00AB02A7">
            <w:pPr>
              <w:rPr>
                <w:noProof/>
                <w:sz w:val="10"/>
                <w:szCs w:val="10"/>
              </w:rPr>
            </w:pPr>
          </w:p>
          <w:p w14:paraId="38FA3CEC" w14:textId="65978BA9" w:rsidR="00D077E9" w:rsidRDefault="00000000" w:rsidP="00AB02A7">
            <w:sdt>
              <w:sdtPr>
                <w:id w:val="-1740469667"/>
                <w:placeholder>
                  <w:docPart w:val="C8DC5FA955A945809CD898E654A11256"/>
                </w:placeholder>
                <w15:appearance w15:val="hidden"/>
              </w:sdtPr>
              <w:sdtContent>
                <w:r w:rsidR="00F90B08">
                  <w:t>Sistem Informasi Pembayaran</w:t>
                </w:r>
                <w:r w:rsidR="004140F4">
                  <w:t xml:space="preserve"> Sekolah</w:t>
                </w:r>
              </w:sdtContent>
            </w:sdt>
          </w:p>
          <w:p w14:paraId="73000332" w14:textId="404D8385" w:rsidR="00D077E9" w:rsidRDefault="00D077E9" w:rsidP="00AB02A7">
            <w:r w:rsidRPr="00B231E5">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A039C4">
                  <w:t>[</w:t>
                </w:r>
                <w:r w:rsidR="00E92A1F">
                  <w:t>Ewanda Herdika Septa Aulia</w:t>
                </w:r>
                <w:r w:rsidR="00A039C4">
                  <w:t xml:space="preserve">] – </w:t>
                </w:r>
                <w:r w:rsidR="00827768">
                  <w:br/>
                </w:r>
                <w:r w:rsidR="00A039C4">
                  <w:t>[</w:t>
                </w:r>
                <w:r w:rsidR="00827768">
                  <w:t>21130300</w:t>
                </w:r>
                <w:r w:rsidR="00E92A1F">
                  <w:t>24</w:t>
                </w:r>
                <w:r w:rsidR="00A039C4">
                  <w:t>]</w:t>
                </w:r>
              </w:sdtContent>
            </w:sdt>
          </w:p>
          <w:p w14:paraId="628790B8" w14:textId="77777777" w:rsidR="00D077E9" w:rsidRPr="00D86945" w:rsidRDefault="00D077E9" w:rsidP="00AB02A7">
            <w:pPr>
              <w:rPr>
                <w:noProof/>
                <w:sz w:val="10"/>
                <w:szCs w:val="10"/>
              </w:rPr>
            </w:pPr>
          </w:p>
        </w:tc>
      </w:tr>
    </w:tbl>
    <w:p w14:paraId="5DA67454" w14:textId="35B32787"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1DB6E60B" wp14:editId="64FBBA25">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9E17F"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55C993C1" w14:textId="3CC6BC65" w:rsidR="00D077E9" w:rsidRDefault="00F25A5F" w:rsidP="00D077E9">
      <w:pPr>
        <w:pStyle w:val="Heading1"/>
      </w:pPr>
      <w:r>
        <w:rPr>
          <w:lang w:bidi="id-ID"/>
        </w:rPr>
        <w:lastRenderedPageBreak/>
        <w:t>Informasi Dokumen</w:t>
      </w:r>
    </w:p>
    <w:tbl>
      <w:tblPr>
        <w:tblW w:w="10001" w:type="dxa"/>
        <w:tblInd w:w="40" w:type="dxa"/>
        <w:tblCellMar>
          <w:left w:w="0" w:type="dxa"/>
          <w:right w:w="0" w:type="dxa"/>
        </w:tblCellMar>
        <w:tblLook w:val="0000" w:firstRow="0" w:lastRow="0" w:firstColumn="0" w:lastColumn="0" w:noHBand="0" w:noVBand="0"/>
      </w:tblPr>
      <w:tblGrid>
        <w:gridCol w:w="10034"/>
      </w:tblGrid>
      <w:tr w:rsidR="003345D7" w14:paraId="13B053C5" w14:textId="77777777" w:rsidTr="00C553B8">
        <w:trPr>
          <w:trHeight w:val="3546"/>
        </w:trPr>
        <w:tc>
          <w:tcPr>
            <w:tcW w:w="10001" w:type="dxa"/>
          </w:tcPr>
          <w:sdt>
            <w:sdtPr>
              <w:id w:val="1660650702"/>
              <w:placeholder>
                <w:docPart w:val="5BDE52942F1D41F796F666F05694220C"/>
              </w:placeholder>
              <w15:appearance w15:val="hidden"/>
            </w:sdtPr>
            <w:sdtContent>
              <w:p w14:paraId="313639C4" w14:textId="5ADEB166" w:rsidR="00D077E9" w:rsidRDefault="008E5C26" w:rsidP="00DF027C">
                <w:pPr>
                  <w:pStyle w:val="Heading2"/>
                </w:pPr>
                <w:r>
                  <w:t>Tujuan</w:t>
                </w:r>
              </w:p>
            </w:sdtContent>
          </w:sdt>
          <w:p w14:paraId="0852E834" w14:textId="77777777" w:rsidR="00DF027C" w:rsidRDefault="00DF027C" w:rsidP="00DF027C"/>
          <w:p w14:paraId="50704F0A" w14:textId="17DCD65E" w:rsidR="00DF027C" w:rsidRDefault="008E5C26" w:rsidP="00C553B8">
            <w:pPr>
              <w:pStyle w:val="Konten"/>
            </w:pPr>
            <w:r>
              <w:t xml:space="preserve">Aplikasi pembayaran </w:t>
            </w:r>
            <w:r w:rsidR="004140F4">
              <w:t>digunakan untuk mengakomodir</w:t>
            </w:r>
            <w:r w:rsidR="009879C6">
              <w:t xml:space="preserve"> transksi pembayaran siswa dan bagian keuangan atau bendahara sekolah. Dengan adanya sistem ini diharapkan akan memberikan kemudahan bagi kepala sekolah, bendahara, siswa dan orang tua untuk memperoleh informasi terkait dengan pembayaran siswa</w:t>
            </w:r>
          </w:p>
          <w:p w14:paraId="7F950A12" w14:textId="642A4CF4" w:rsidR="00DF027C" w:rsidRDefault="00DF027C" w:rsidP="00DF027C">
            <w:pPr>
              <w:pStyle w:val="Konten"/>
            </w:pPr>
          </w:p>
        </w:tc>
      </w:tr>
      <w:tr w:rsidR="003345D7" w14:paraId="5B4736CF" w14:textId="77777777" w:rsidTr="00C553B8">
        <w:trPr>
          <w:trHeight w:val="5931"/>
        </w:trPr>
        <w:tc>
          <w:tcPr>
            <w:tcW w:w="10001" w:type="dxa"/>
          </w:tcPr>
          <w:p w14:paraId="2EDC7A29" w14:textId="6489D8BB" w:rsidR="00C47BF7" w:rsidRPr="00C47BF7" w:rsidRDefault="00E823CE" w:rsidP="00E823CE">
            <w:pPr>
              <w:pStyle w:val="TeksPenekanan"/>
              <w:jc w:val="center"/>
              <w:rPr>
                <w:iCs/>
                <w:szCs w:val="28"/>
              </w:rPr>
            </w:pPr>
            <w:r>
              <w:rPr>
                <w:noProof/>
              </w:rPr>
              <mc:AlternateContent>
                <mc:Choice Requires="wps">
                  <w:drawing>
                    <wp:anchor distT="0" distB="0" distL="114300" distR="114300" simplePos="0" relativeHeight="251663360" behindDoc="0" locked="0" layoutInCell="1" allowOverlap="1" wp14:anchorId="113329DD" wp14:editId="5696C777">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37A599" id="_x0000_t32" coordsize="21600,21600" o:spt="32" o:oned="t" path="m,l21600,21600e" filled="f">
                      <v:path arrowok="t" fillok="f" o:connecttype="none"/>
                      <o:lock v:ext="edit" shapetype="t"/>
                    </v:shapetype>
                    <v:shape id="Straight Arrow Connector 2" o:spid="_x0000_s1026" type="#_x0000_t32" style="position:absolute;margin-left:220.45pt;margin-top:79.65pt;width:56.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" strokecolor="#024f75 [3204]"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F215218" wp14:editId="55AF56E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2A609135" w14:textId="7F268A3D" w:rsidR="00E823CE" w:rsidRDefault="00E823CE" w:rsidP="00E823C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15218" id="Rectangle: Single Corner Snipped 1" o:spid="_x0000_s1027" style="position:absolute;left:0;text-align:left;margin-left:275.95pt;margin-top:64.6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2A609135" w14:textId="7F268A3D" w:rsidR="00E823CE" w:rsidRDefault="00E823CE" w:rsidP="00E823CE">
                            <w:pPr>
                              <w:jc w:val="center"/>
                            </w:pPr>
                            <w:r>
                              <w:t>API</w:t>
                            </w:r>
                          </w:p>
                        </w:txbxContent>
                      </v:textbox>
                    </v:shape>
                  </w:pict>
                </mc:Fallback>
              </mc:AlternateContent>
            </w:r>
            <w:r>
              <w:rPr>
                <w:noProof/>
              </w:rPr>
              <w:drawing>
                <wp:inline distT="0" distB="0" distL="0" distR="0" wp14:anchorId="6D8DAFEE" wp14:editId="6FA33438">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
                          <pic:cNvPicPr/>
                        </pic:nvPicPr>
                        <pic:blipFill>
                          <a:blip r:embed="rId9"/>
                          <a:stretch>
                            <a:fillRect/>
                          </a:stretch>
                        </pic:blipFill>
                        <pic:spPr>
                          <a:xfrm>
                            <a:off x="0" y="0"/>
                            <a:ext cx="4305300" cy="3829050"/>
                          </a:xfrm>
                          <a:prstGeom prst="rect">
                            <a:avLst/>
                          </a:prstGeom>
                        </pic:spPr>
                      </pic:pic>
                    </a:graphicData>
                  </a:graphic>
                </wp:inline>
              </w:drawing>
            </w:r>
          </w:p>
        </w:tc>
      </w:tr>
      <w:tr w:rsidR="003345D7" w14:paraId="03DD1CBA" w14:textId="77777777" w:rsidTr="00C553B8">
        <w:trPr>
          <w:trHeight w:val="5931"/>
        </w:trPr>
        <w:tc>
          <w:tcPr>
            <w:tcW w:w="10001" w:type="dxa"/>
          </w:tcPr>
          <w:p w14:paraId="7F1B00AE" w14:textId="0D716A3F" w:rsidR="00F37B6A" w:rsidRDefault="00F37B6A" w:rsidP="00DA08AF">
            <w:pPr>
              <w:pStyle w:val="Konten"/>
              <w:rPr>
                <w:rFonts w:eastAsiaTheme="majorEastAsia" w:cstheme="majorBidi"/>
                <w:sz w:val="36"/>
                <w:szCs w:val="26"/>
              </w:rPr>
            </w:pPr>
            <w:r>
              <w:rPr>
                <w:rFonts w:eastAsiaTheme="majorEastAsia" w:cstheme="majorBidi"/>
                <w:sz w:val="36"/>
                <w:szCs w:val="26"/>
              </w:rPr>
              <w:lastRenderedPageBreak/>
              <w:t>Desain ERD</w:t>
            </w:r>
          </w:p>
          <w:p w14:paraId="19A11CE9" w14:textId="5334B7E5" w:rsidR="00F37B6A" w:rsidRPr="00F37B6A" w:rsidRDefault="00C553B8" w:rsidP="00DA08AF">
            <w:pPr>
              <w:pStyle w:val="Konten"/>
              <w:rPr>
                <w:rFonts w:eastAsiaTheme="majorEastAsia" w:cstheme="majorBidi"/>
                <w:i/>
                <w:iCs/>
                <w:color w:val="FF0000"/>
                <w:szCs w:val="28"/>
              </w:rPr>
            </w:pPr>
            <w:r>
              <w:rPr>
                <w:rFonts w:eastAsiaTheme="majorEastAsia" w:cstheme="majorBidi"/>
                <w:i/>
                <w:iCs/>
                <w:noProof/>
                <w:color w:val="FF0000"/>
                <w:szCs w:val="28"/>
              </w:rPr>
              <w:drawing>
                <wp:inline distT="0" distB="0" distL="0" distR="0" wp14:anchorId="287FB83D" wp14:editId="33F80CAD">
                  <wp:extent cx="6371590" cy="2514600"/>
                  <wp:effectExtent l="0" t="0" r="0" b="0"/>
                  <wp:docPr id="189157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7828" name="Picture 189157828"/>
                          <pic:cNvPicPr/>
                        </pic:nvPicPr>
                        <pic:blipFill>
                          <a:blip r:embed="rId10">
                            <a:extLst>
                              <a:ext uri="{28A0092B-C50C-407E-A947-70E740481C1C}">
                                <a14:useLocalDpi xmlns:a14="http://schemas.microsoft.com/office/drawing/2010/main" val="0"/>
                              </a:ext>
                            </a:extLst>
                          </a:blip>
                          <a:stretch>
                            <a:fillRect/>
                          </a:stretch>
                        </pic:blipFill>
                        <pic:spPr>
                          <a:xfrm>
                            <a:off x="0" y="0"/>
                            <a:ext cx="6371590" cy="2514600"/>
                          </a:xfrm>
                          <a:prstGeom prst="rect">
                            <a:avLst/>
                          </a:prstGeom>
                        </pic:spPr>
                      </pic:pic>
                    </a:graphicData>
                  </a:graphic>
                </wp:inline>
              </w:drawing>
            </w:r>
          </w:p>
          <w:p w14:paraId="268D7BB2" w14:textId="36635E74" w:rsidR="007E4902" w:rsidRPr="007E4902" w:rsidRDefault="007E4902" w:rsidP="007E4902">
            <w:pPr>
              <w:pStyle w:val="Konten"/>
              <w:numPr>
                <w:ilvl w:val="0"/>
                <w:numId w:val="20"/>
              </w:numPr>
              <w:jc w:val="both"/>
              <w:rPr>
                <w:rFonts w:eastAsiaTheme="majorEastAsia" w:cstheme="majorBidi"/>
              </w:rPr>
            </w:pPr>
            <w:r w:rsidRPr="007E4902">
              <w:rPr>
                <w:rFonts w:eastAsiaTheme="majorEastAsia" w:cstheme="majorBidi"/>
              </w:rPr>
              <w:t>Tabel staff berisi informasi tentang pegawai, termasuk nomor identifikasi pegawai (nip), jabatan (jabatan), nama pegawai (Nama_staff), dan jenis kelamin (jenis_kelamin). Data dalam tabel ini digunakan untuk melacak pegawai yang terlibat dalam proses pembayaran.</w:t>
            </w:r>
          </w:p>
          <w:p w14:paraId="51D61389" w14:textId="1D2B61C2" w:rsidR="007E4902" w:rsidRPr="007E4902" w:rsidRDefault="007E4902" w:rsidP="007E4902">
            <w:pPr>
              <w:pStyle w:val="Konten"/>
              <w:numPr>
                <w:ilvl w:val="0"/>
                <w:numId w:val="20"/>
              </w:numPr>
              <w:jc w:val="both"/>
              <w:rPr>
                <w:rFonts w:eastAsiaTheme="majorEastAsia" w:cstheme="majorBidi"/>
              </w:rPr>
            </w:pPr>
            <w:r w:rsidRPr="007E4902">
              <w:rPr>
                <w:rFonts w:eastAsiaTheme="majorEastAsia" w:cstheme="majorBidi"/>
              </w:rPr>
              <w:t>Tabel siswa menyimpan data mengenai siswa, termasuk nomor identifikasi siswa (nis), nama siswa (nama_siswa), kelas (kelas), dan jenis kelamin (jenis_kelamin). Tabel ini menyediakan informasi dasar tentang siswa yang melakukan pembayaran.</w:t>
            </w:r>
          </w:p>
          <w:p w14:paraId="5F27DABF" w14:textId="1CB83ED5" w:rsidR="007E4902" w:rsidRDefault="007E4902" w:rsidP="007E4902">
            <w:pPr>
              <w:pStyle w:val="Konten"/>
              <w:numPr>
                <w:ilvl w:val="0"/>
                <w:numId w:val="20"/>
              </w:numPr>
              <w:jc w:val="both"/>
              <w:rPr>
                <w:rFonts w:eastAsiaTheme="majorEastAsia" w:cstheme="majorBidi"/>
                <w:sz w:val="36"/>
                <w:szCs w:val="26"/>
              </w:rPr>
            </w:pPr>
            <w:r w:rsidRPr="007E4902">
              <w:rPr>
                <w:rFonts w:eastAsiaTheme="majorEastAsia" w:cstheme="majorBidi"/>
              </w:rPr>
              <w:t xml:space="preserve">Tabel pembayaran mencatat transaksi pembayaran yang dilakukan oleh siswa. Kolom dalam tabel ini meliputi ID pembayaran (id), tanggal pembayaran (tanggal), nomor identifikasi siswa (nis), nama siswa (nama_siswa), nominal pembayaran (nominal), keterangan pembayaran (berita), serta tanggal dan waktu pembuatan dan pembaruan data (created_at dan update_at). Tabel ini berfungsi sebagai penghubung antara tabel staff dan siswa melalui nip dan nis, memungkinkan pencatatan detail pembayaran yang dikelola oleh pegawai dan </w:t>
            </w:r>
            <w:r w:rsidRPr="007E4902">
              <w:rPr>
                <w:rFonts w:eastAsiaTheme="majorEastAsia" w:cstheme="majorBidi"/>
                <w:szCs w:val="28"/>
              </w:rPr>
              <w:t>dilakukan oleh siswa</w:t>
            </w:r>
            <w:r w:rsidRPr="007E4902">
              <w:rPr>
                <w:rFonts w:eastAsiaTheme="majorEastAsia" w:cstheme="majorBidi"/>
                <w:sz w:val="36"/>
                <w:szCs w:val="26"/>
              </w:rPr>
              <w:t>.</w:t>
            </w:r>
          </w:p>
          <w:p w14:paraId="4D519EF3" w14:textId="1D5EF69E" w:rsidR="00C47BF7" w:rsidRDefault="00DA08AF" w:rsidP="00DA08AF">
            <w:pPr>
              <w:pStyle w:val="Konten"/>
              <w:rPr>
                <w:rFonts w:eastAsiaTheme="majorEastAsia" w:cstheme="majorBidi"/>
                <w:sz w:val="36"/>
                <w:szCs w:val="26"/>
              </w:rPr>
            </w:pPr>
            <w:r w:rsidRPr="00DA08AF">
              <w:rPr>
                <w:rFonts w:eastAsiaTheme="majorEastAsia" w:cstheme="majorBidi"/>
                <w:sz w:val="36"/>
                <w:szCs w:val="26"/>
              </w:rPr>
              <w:t>API Dokumen</w:t>
            </w:r>
          </w:p>
          <w:p w14:paraId="46337C62" w14:textId="6DDE6293" w:rsidR="006A0516" w:rsidRDefault="006A0516" w:rsidP="006A0516">
            <w:pPr>
              <w:pStyle w:val="Konten"/>
              <w:numPr>
                <w:ilvl w:val="0"/>
                <w:numId w:val="8"/>
              </w:numPr>
              <w:rPr>
                <w:rFonts w:eastAsiaTheme="majorEastAsia" w:cstheme="majorBidi"/>
                <w:sz w:val="36"/>
                <w:szCs w:val="26"/>
              </w:rPr>
            </w:pPr>
            <w:r>
              <w:rPr>
                <w:rFonts w:eastAsiaTheme="majorEastAsia" w:cstheme="majorBidi"/>
                <w:sz w:val="36"/>
                <w:szCs w:val="26"/>
              </w:rPr>
              <w:t>RestApi Bendahara</w:t>
            </w:r>
          </w:p>
          <w:p w14:paraId="753EFF79" w14:textId="4C79EB65" w:rsidR="00DA08AF" w:rsidRPr="00DA08AF" w:rsidRDefault="00DA08AF" w:rsidP="00DA08AF">
            <w:pPr>
              <w:pStyle w:val="Konten"/>
              <w:numPr>
                <w:ilvl w:val="0"/>
                <w:numId w:val="3"/>
              </w:numPr>
              <w:spacing w:line="240" w:lineRule="auto"/>
              <w:rPr>
                <w:iCs/>
                <w:color w:val="FF0000"/>
                <w:szCs w:val="28"/>
              </w:rPr>
            </w:pPr>
            <w:r w:rsidRPr="00DA08AF">
              <w:rPr>
                <w:rFonts w:eastAsiaTheme="majorEastAsia" w:cstheme="majorBidi"/>
                <w:szCs w:val="28"/>
              </w:rPr>
              <w:t>In</w:t>
            </w:r>
            <w:r>
              <w:rPr>
                <w:rFonts w:eastAsiaTheme="majorEastAsia" w:cstheme="majorBidi"/>
                <w:szCs w:val="28"/>
              </w:rPr>
              <w:t>put data pembayaran</w:t>
            </w:r>
            <w:r w:rsidR="00290039">
              <w:rPr>
                <w:rFonts w:eastAsiaTheme="majorEastAsia" w:cstheme="majorBidi"/>
                <w:szCs w:val="28"/>
              </w:rPr>
              <w:t xml:space="preserve"> oleh bendahara</w:t>
            </w:r>
          </w:p>
          <w:tbl>
            <w:tblPr>
              <w:tblStyle w:val="TableGrid"/>
              <w:tblW w:w="0" w:type="auto"/>
              <w:tblInd w:w="720" w:type="dxa"/>
              <w:tblLook w:val="04A0" w:firstRow="1" w:lastRow="0" w:firstColumn="1" w:lastColumn="0" w:noHBand="0" w:noVBand="1"/>
            </w:tblPr>
            <w:tblGrid>
              <w:gridCol w:w="2755"/>
              <w:gridCol w:w="1248"/>
              <w:gridCol w:w="5266"/>
            </w:tblGrid>
            <w:tr w:rsidR="00DA08AF" w14:paraId="03BB3522" w14:textId="77777777" w:rsidTr="00DA08AF">
              <w:tc>
                <w:tcPr>
                  <w:tcW w:w="2755" w:type="dxa"/>
                </w:tcPr>
                <w:p w14:paraId="48803FE1" w14:textId="1E54D449" w:rsidR="00DA08AF" w:rsidRDefault="00DA08AF" w:rsidP="00DA08AF">
                  <w:pPr>
                    <w:pStyle w:val="Konten"/>
                    <w:rPr>
                      <w:iCs/>
                      <w:color w:val="FF0000"/>
                      <w:szCs w:val="28"/>
                    </w:rPr>
                  </w:pPr>
                  <w:r w:rsidRPr="00DA08AF">
                    <w:rPr>
                      <w:rFonts w:eastAsiaTheme="majorEastAsia" w:cstheme="majorBidi"/>
                      <w:szCs w:val="28"/>
                    </w:rPr>
                    <w:t>URL</w:t>
                  </w:r>
                </w:p>
              </w:tc>
              <w:tc>
                <w:tcPr>
                  <w:tcW w:w="1248" w:type="dxa"/>
                </w:tcPr>
                <w:p w14:paraId="7B1F6583" w14:textId="12F87C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5266" w:type="dxa"/>
                </w:tcPr>
                <w:p w14:paraId="7E865D6E" w14:textId="3405D72B" w:rsidR="00DA08AF" w:rsidRDefault="00827768" w:rsidP="00DA08AF">
                  <w:pPr>
                    <w:pStyle w:val="Konten"/>
                    <w:rPr>
                      <w:iCs/>
                      <w:color w:val="FF0000"/>
                      <w:szCs w:val="28"/>
                    </w:rPr>
                  </w:pPr>
                  <w:r w:rsidRPr="00827768">
                    <w:rPr>
                      <w:rStyle w:val="Hyperlink"/>
                    </w:rPr>
                    <w:t>http://localhost:8080/pembayaran</w:t>
                  </w:r>
                  <w:r>
                    <w:rPr>
                      <w:iCs/>
                      <w:color w:val="FF0000"/>
                      <w:szCs w:val="28"/>
                    </w:rPr>
                    <w:t xml:space="preserve"> </w:t>
                  </w:r>
                </w:p>
              </w:tc>
            </w:tr>
            <w:tr w:rsidR="00DA08AF" w14:paraId="2823F33A" w14:textId="77777777" w:rsidTr="00DA08AF">
              <w:tc>
                <w:tcPr>
                  <w:tcW w:w="2755" w:type="dxa"/>
                </w:tcPr>
                <w:p w14:paraId="3FF209AE" w14:textId="6D843773" w:rsidR="00DA08AF" w:rsidRPr="00DA08AF" w:rsidRDefault="00DA08AF" w:rsidP="00DA08A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436A381F" w14:textId="04502D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5266" w:type="dxa"/>
                </w:tcPr>
                <w:p w14:paraId="5CF7C3EB" w14:textId="17BCD700" w:rsidR="00DA08AF" w:rsidRDefault="00DA08AF" w:rsidP="00DA08AF">
                  <w:pPr>
                    <w:pStyle w:val="Konten"/>
                    <w:rPr>
                      <w:iCs/>
                      <w:color w:val="FF0000"/>
                      <w:szCs w:val="28"/>
                    </w:rPr>
                  </w:pPr>
                  <w:r w:rsidRPr="00DA08AF">
                    <w:rPr>
                      <w:rFonts w:eastAsiaTheme="majorEastAsia" w:cstheme="majorBidi"/>
                      <w:szCs w:val="28"/>
                    </w:rPr>
                    <w:t>POST</w:t>
                  </w:r>
                </w:p>
              </w:tc>
            </w:tr>
            <w:tr w:rsidR="00DA08AF" w14:paraId="582E481A" w14:textId="77777777" w:rsidTr="00D7611C">
              <w:tc>
                <w:tcPr>
                  <w:tcW w:w="9269" w:type="dxa"/>
                  <w:gridSpan w:val="3"/>
                </w:tcPr>
                <w:p w14:paraId="7D9F0275" w14:textId="2C7B807A" w:rsidR="00DA08AF" w:rsidRDefault="00DA08AF" w:rsidP="00DA08AF">
                  <w:pPr>
                    <w:pStyle w:val="Konten"/>
                    <w:rPr>
                      <w:iCs/>
                      <w:color w:val="FF0000"/>
                      <w:szCs w:val="28"/>
                    </w:rPr>
                  </w:pPr>
                  <w:r w:rsidRPr="00DA08AF">
                    <w:rPr>
                      <w:rFonts w:eastAsiaTheme="majorEastAsia" w:cstheme="majorBidi"/>
                      <w:szCs w:val="28"/>
                    </w:rPr>
                    <w:t>Deskripsi</w:t>
                  </w:r>
                </w:p>
              </w:tc>
            </w:tr>
            <w:tr w:rsidR="00DA08AF" w14:paraId="7E4C0D22" w14:textId="77777777" w:rsidTr="00DA08AF">
              <w:tc>
                <w:tcPr>
                  <w:tcW w:w="2755" w:type="dxa"/>
                </w:tcPr>
                <w:p w14:paraId="4E7967F5" w14:textId="7510A76C" w:rsidR="00DA08AF" w:rsidRPr="00DA08AF" w:rsidRDefault="00DA08AF" w:rsidP="00DA08AF">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6D840F4E" w14:textId="33FA8DF8" w:rsidR="00DA08AF" w:rsidRPr="00DA08AF" w:rsidRDefault="00DA08AF" w:rsidP="00DA08AF">
                  <w:pPr>
                    <w:pStyle w:val="Konten"/>
                    <w:rPr>
                      <w:rFonts w:eastAsiaTheme="majorEastAsia" w:cstheme="majorBidi"/>
                      <w:szCs w:val="28"/>
                    </w:rPr>
                  </w:pPr>
                  <w:r w:rsidRPr="00DA08AF">
                    <w:rPr>
                      <w:rFonts w:eastAsiaTheme="majorEastAsia" w:cstheme="majorBidi"/>
                      <w:szCs w:val="28"/>
                    </w:rPr>
                    <w:t>Deskripsi</w:t>
                  </w:r>
                </w:p>
              </w:tc>
            </w:tr>
            <w:tr w:rsidR="00DA08AF" w14:paraId="7A6AFAEB" w14:textId="77777777" w:rsidTr="00DA08AF">
              <w:tc>
                <w:tcPr>
                  <w:tcW w:w="2755" w:type="dxa"/>
                </w:tcPr>
                <w:p w14:paraId="32447647" w14:textId="0DBCEB99" w:rsidR="00DA08AF" w:rsidRPr="00DA08AF" w:rsidRDefault="00827768" w:rsidP="00DA08AF">
                  <w:pPr>
                    <w:pStyle w:val="Konten"/>
                    <w:rPr>
                      <w:rFonts w:eastAsiaTheme="majorEastAsia" w:cstheme="majorBidi"/>
                      <w:szCs w:val="28"/>
                    </w:rPr>
                  </w:pPr>
                  <w:r>
                    <w:rPr>
                      <w:rFonts w:eastAsiaTheme="majorEastAsia" w:cstheme="majorBidi"/>
                      <w:szCs w:val="28"/>
                    </w:rPr>
                    <w:t>id</w:t>
                  </w:r>
                </w:p>
              </w:tc>
              <w:tc>
                <w:tcPr>
                  <w:tcW w:w="6514" w:type="dxa"/>
                  <w:gridSpan w:val="2"/>
                </w:tcPr>
                <w:p w14:paraId="077A5066" w14:textId="41BF7FAB" w:rsidR="00DA08AF" w:rsidRPr="00DA08AF" w:rsidRDefault="00827768" w:rsidP="00DA08AF">
                  <w:pPr>
                    <w:pStyle w:val="Konten"/>
                    <w:rPr>
                      <w:rFonts w:eastAsiaTheme="majorEastAsia" w:cstheme="majorBidi"/>
                      <w:szCs w:val="28"/>
                    </w:rPr>
                  </w:pPr>
                  <w:r>
                    <w:rPr>
                      <w:rFonts w:eastAsiaTheme="majorEastAsia" w:cstheme="majorBidi"/>
                      <w:szCs w:val="28"/>
                    </w:rPr>
                    <w:t>Id pembayaran type data int, primary key</w:t>
                  </w:r>
                </w:p>
              </w:tc>
            </w:tr>
            <w:tr w:rsidR="00827768" w14:paraId="79FA3C42" w14:textId="77777777" w:rsidTr="00DA08AF">
              <w:tc>
                <w:tcPr>
                  <w:tcW w:w="2755" w:type="dxa"/>
                </w:tcPr>
                <w:p w14:paraId="6ED52C11" w14:textId="0C10941D" w:rsidR="00827768" w:rsidRDefault="00827768" w:rsidP="00827768">
                  <w:pPr>
                    <w:pStyle w:val="Konten"/>
                    <w:rPr>
                      <w:rFonts w:eastAsiaTheme="majorEastAsia" w:cstheme="majorBidi"/>
                      <w:szCs w:val="28"/>
                    </w:rPr>
                  </w:pPr>
                  <w:r>
                    <w:rPr>
                      <w:rFonts w:eastAsiaTheme="majorEastAsia" w:cstheme="majorBidi"/>
                      <w:szCs w:val="28"/>
                    </w:rPr>
                    <w:lastRenderedPageBreak/>
                    <w:t>tanggal</w:t>
                  </w:r>
                </w:p>
              </w:tc>
              <w:tc>
                <w:tcPr>
                  <w:tcW w:w="6514" w:type="dxa"/>
                  <w:gridSpan w:val="2"/>
                </w:tcPr>
                <w:p w14:paraId="03088C47" w14:textId="0B2A3B07" w:rsidR="00827768" w:rsidRDefault="00827768" w:rsidP="00827768">
                  <w:pPr>
                    <w:pStyle w:val="Konten"/>
                    <w:rPr>
                      <w:rFonts w:eastAsiaTheme="majorEastAsia" w:cstheme="majorBidi"/>
                      <w:szCs w:val="28"/>
                    </w:rPr>
                  </w:pPr>
                  <w:r>
                    <w:rPr>
                      <w:rFonts w:eastAsiaTheme="majorEastAsia" w:cstheme="majorBidi"/>
                      <w:szCs w:val="28"/>
                    </w:rPr>
                    <w:t>Tanggal pembayaran format : DATETIME</w:t>
                  </w:r>
                </w:p>
              </w:tc>
            </w:tr>
            <w:tr w:rsidR="00827768" w14:paraId="1FFC7728" w14:textId="77777777" w:rsidTr="00DA08AF">
              <w:tc>
                <w:tcPr>
                  <w:tcW w:w="2755" w:type="dxa"/>
                </w:tcPr>
                <w:p w14:paraId="6D8C1C82" w14:textId="183DEC8F" w:rsidR="00827768" w:rsidRDefault="00827768" w:rsidP="00827768">
                  <w:pPr>
                    <w:pStyle w:val="Konten"/>
                    <w:rPr>
                      <w:rFonts w:eastAsiaTheme="majorEastAsia" w:cstheme="majorBidi"/>
                      <w:szCs w:val="28"/>
                    </w:rPr>
                  </w:pPr>
                  <w:r>
                    <w:rPr>
                      <w:rFonts w:eastAsiaTheme="majorEastAsia" w:cstheme="majorBidi"/>
                      <w:szCs w:val="28"/>
                    </w:rPr>
                    <w:t>nis</w:t>
                  </w:r>
                </w:p>
              </w:tc>
              <w:tc>
                <w:tcPr>
                  <w:tcW w:w="6514" w:type="dxa"/>
                  <w:gridSpan w:val="2"/>
                </w:tcPr>
                <w:p w14:paraId="332EA854" w14:textId="232EA7B9" w:rsidR="00827768" w:rsidRDefault="00827768" w:rsidP="00827768">
                  <w:pPr>
                    <w:pStyle w:val="Konten"/>
                    <w:rPr>
                      <w:rFonts w:eastAsiaTheme="majorEastAsia" w:cstheme="majorBidi"/>
                      <w:szCs w:val="28"/>
                    </w:rPr>
                  </w:pPr>
                  <w:r>
                    <w:rPr>
                      <w:rFonts w:eastAsiaTheme="majorEastAsia" w:cstheme="majorBidi"/>
                      <w:szCs w:val="28"/>
                    </w:rPr>
                    <w:t>Nomor Induk Siswa type data string</w:t>
                  </w:r>
                </w:p>
              </w:tc>
            </w:tr>
            <w:tr w:rsidR="00827768" w14:paraId="56CC5996" w14:textId="77777777" w:rsidTr="00DA08AF">
              <w:tc>
                <w:tcPr>
                  <w:tcW w:w="2755" w:type="dxa"/>
                </w:tcPr>
                <w:p w14:paraId="58B5B3A2" w14:textId="23CD5FD4" w:rsidR="00827768" w:rsidRDefault="00827768" w:rsidP="00827768">
                  <w:pPr>
                    <w:pStyle w:val="Konten"/>
                    <w:rPr>
                      <w:rFonts w:eastAsiaTheme="majorEastAsia" w:cstheme="majorBidi"/>
                      <w:szCs w:val="28"/>
                    </w:rPr>
                  </w:pPr>
                  <w:r>
                    <w:rPr>
                      <w:rFonts w:eastAsiaTheme="majorEastAsia" w:cstheme="majorBidi"/>
                      <w:szCs w:val="28"/>
                    </w:rPr>
                    <w:t>nama_siswa</w:t>
                  </w:r>
                </w:p>
              </w:tc>
              <w:tc>
                <w:tcPr>
                  <w:tcW w:w="6514" w:type="dxa"/>
                  <w:gridSpan w:val="2"/>
                </w:tcPr>
                <w:p w14:paraId="4DB93FAB" w14:textId="33F31E05" w:rsidR="00827768" w:rsidRDefault="00827768" w:rsidP="00827768">
                  <w:pPr>
                    <w:pStyle w:val="Konten"/>
                    <w:rPr>
                      <w:rFonts w:eastAsiaTheme="majorEastAsia" w:cstheme="majorBidi"/>
                      <w:szCs w:val="28"/>
                    </w:rPr>
                  </w:pPr>
                  <w:r>
                    <w:rPr>
                      <w:rFonts w:eastAsiaTheme="majorEastAsia" w:cstheme="majorBidi"/>
                      <w:szCs w:val="28"/>
                    </w:rPr>
                    <w:t>Nama siswa type data string</w:t>
                  </w:r>
                </w:p>
              </w:tc>
            </w:tr>
            <w:tr w:rsidR="00827768" w14:paraId="5D631D21" w14:textId="77777777" w:rsidTr="00DA08AF">
              <w:tc>
                <w:tcPr>
                  <w:tcW w:w="2755" w:type="dxa"/>
                </w:tcPr>
                <w:p w14:paraId="223076EF" w14:textId="274E6C5C" w:rsidR="00827768" w:rsidRDefault="00827768" w:rsidP="00827768">
                  <w:pPr>
                    <w:pStyle w:val="Konten"/>
                    <w:rPr>
                      <w:rFonts w:eastAsiaTheme="majorEastAsia" w:cstheme="majorBidi"/>
                      <w:szCs w:val="28"/>
                    </w:rPr>
                  </w:pPr>
                  <w:r>
                    <w:rPr>
                      <w:rFonts w:eastAsiaTheme="majorEastAsia" w:cstheme="majorBidi"/>
                      <w:szCs w:val="28"/>
                    </w:rPr>
                    <w:t>nominal</w:t>
                  </w:r>
                </w:p>
              </w:tc>
              <w:tc>
                <w:tcPr>
                  <w:tcW w:w="6514" w:type="dxa"/>
                  <w:gridSpan w:val="2"/>
                </w:tcPr>
                <w:p w14:paraId="384F830B" w14:textId="576CB315" w:rsidR="00827768" w:rsidRDefault="00827768" w:rsidP="00827768">
                  <w:pPr>
                    <w:pStyle w:val="Konten"/>
                    <w:rPr>
                      <w:rFonts w:eastAsiaTheme="majorEastAsia" w:cstheme="majorBidi"/>
                      <w:szCs w:val="28"/>
                    </w:rPr>
                  </w:pPr>
                  <w:r>
                    <w:rPr>
                      <w:rFonts w:eastAsiaTheme="majorEastAsia" w:cstheme="majorBidi"/>
                      <w:szCs w:val="28"/>
                    </w:rPr>
                    <w:t>Nominal pembayaran siswa type int</w:t>
                  </w:r>
                </w:p>
              </w:tc>
            </w:tr>
            <w:tr w:rsidR="00827768" w14:paraId="748AD78F" w14:textId="77777777" w:rsidTr="00DA08AF">
              <w:tc>
                <w:tcPr>
                  <w:tcW w:w="2755" w:type="dxa"/>
                </w:tcPr>
                <w:p w14:paraId="0EC74A8E" w14:textId="5428F1BE" w:rsidR="00827768" w:rsidRDefault="00827768" w:rsidP="00827768">
                  <w:pPr>
                    <w:pStyle w:val="Konten"/>
                    <w:rPr>
                      <w:rFonts w:eastAsiaTheme="majorEastAsia" w:cstheme="majorBidi"/>
                      <w:szCs w:val="28"/>
                    </w:rPr>
                  </w:pPr>
                  <w:r>
                    <w:rPr>
                      <w:rFonts w:eastAsiaTheme="majorEastAsia" w:cstheme="majorBidi"/>
                      <w:szCs w:val="28"/>
                    </w:rPr>
                    <w:t>berita</w:t>
                  </w:r>
                </w:p>
              </w:tc>
              <w:tc>
                <w:tcPr>
                  <w:tcW w:w="6514" w:type="dxa"/>
                  <w:gridSpan w:val="2"/>
                </w:tcPr>
                <w:p w14:paraId="0E83E23C" w14:textId="765A181D" w:rsidR="00827768" w:rsidRDefault="00827768" w:rsidP="00827768">
                  <w:pPr>
                    <w:pStyle w:val="Konten"/>
                    <w:rPr>
                      <w:rFonts w:eastAsiaTheme="majorEastAsia" w:cstheme="majorBidi"/>
                      <w:szCs w:val="28"/>
                    </w:rPr>
                  </w:pPr>
                  <w:r>
                    <w:rPr>
                      <w:rFonts w:eastAsiaTheme="majorEastAsia" w:cstheme="majorBidi"/>
                      <w:szCs w:val="28"/>
                    </w:rPr>
                    <w:t>Berita pembayaran type string</w:t>
                  </w:r>
                </w:p>
              </w:tc>
            </w:tr>
            <w:tr w:rsidR="00827768" w14:paraId="633DF0C6" w14:textId="77777777" w:rsidTr="00DA08AF">
              <w:tc>
                <w:tcPr>
                  <w:tcW w:w="2755" w:type="dxa"/>
                </w:tcPr>
                <w:p w14:paraId="3FA6FFE0" w14:textId="45AD2083" w:rsidR="00827768" w:rsidRDefault="00827768" w:rsidP="00827768">
                  <w:pPr>
                    <w:pStyle w:val="Konten"/>
                    <w:rPr>
                      <w:rFonts w:eastAsiaTheme="majorEastAsia" w:cstheme="majorBidi"/>
                      <w:szCs w:val="28"/>
                    </w:rPr>
                  </w:pPr>
                  <w:r>
                    <w:rPr>
                      <w:rFonts w:eastAsiaTheme="majorEastAsia" w:cstheme="majorBidi"/>
                      <w:szCs w:val="28"/>
                    </w:rPr>
                    <w:t>created_at</w:t>
                  </w:r>
                </w:p>
              </w:tc>
              <w:tc>
                <w:tcPr>
                  <w:tcW w:w="6514" w:type="dxa"/>
                  <w:gridSpan w:val="2"/>
                </w:tcPr>
                <w:p w14:paraId="04B307C6" w14:textId="776D6F15" w:rsidR="00827768" w:rsidRDefault="00827768" w:rsidP="00827768">
                  <w:pPr>
                    <w:pStyle w:val="Konten"/>
                    <w:rPr>
                      <w:rFonts w:eastAsiaTheme="majorEastAsia" w:cstheme="majorBidi"/>
                      <w:szCs w:val="28"/>
                    </w:rPr>
                  </w:pPr>
                  <w:r>
                    <w:rPr>
                      <w:rFonts w:eastAsiaTheme="majorEastAsia" w:cstheme="majorBidi"/>
                      <w:szCs w:val="28"/>
                    </w:rPr>
                    <w:t>Tanggal data dibuat format :DATETIME</w:t>
                  </w:r>
                  <w:r w:rsidR="00290039">
                    <w:rPr>
                      <w:rFonts w:eastAsiaTheme="majorEastAsia" w:cstheme="majorBidi"/>
                      <w:szCs w:val="28"/>
                    </w:rPr>
                    <w:t>, Diisi dengan default Curent_timestamp saat mengisi data</w:t>
                  </w:r>
                </w:p>
              </w:tc>
            </w:tr>
            <w:tr w:rsidR="00827768" w14:paraId="7A7699CB" w14:textId="77777777" w:rsidTr="00DA08AF">
              <w:tc>
                <w:tcPr>
                  <w:tcW w:w="2755" w:type="dxa"/>
                </w:tcPr>
                <w:p w14:paraId="5192B0DE" w14:textId="7A079113" w:rsidR="00827768" w:rsidRDefault="00827768" w:rsidP="00827768">
                  <w:pPr>
                    <w:pStyle w:val="Konten"/>
                    <w:rPr>
                      <w:rFonts w:eastAsiaTheme="majorEastAsia" w:cstheme="majorBidi"/>
                      <w:szCs w:val="28"/>
                    </w:rPr>
                  </w:pPr>
                  <w:r>
                    <w:rPr>
                      <w:rFonts w:eastAsiaTheme="majorEastAsia" w:cstheme="majorBidi"/>
                      <w:szCs w:val="28"/>
                    </w:rPr>
                    <w:t>Update_at</w:t>
                  </w:r>
                </w:p>
              </w:tc>
              <w:tc>
                <w:tcPr>
                  <w:tcW w:w="6514" w:type="dxa"/>
                  <w:gridSpan w:val="2"/>
                </w:tcPr>
                <w:p w14:paraId="039807F9" w14:textId="38997159" w:rsidR="00827768" w:rsidRDefault="00827768" w:rsidP="00827768">
                  <w:pPr>
                    <w:pStyle w:val="Konten"/>
                    <w:rPr>
                      <w:rFonts w:eastAsiaTheme="majorEastAsia" w:cstheme="majorBidi"/>
                      <w:szCs w:val="28"/>
                    </w:rPr>
                  </w:pPr>
                  <w:r>
                    <w:rPr>
                      <w:rFonts w:eastAsiaTheme="majorEastAsia" w:cstheme="majorBidi"/>
                      <w:szCs w:val="28"/>
                    </w:rPr>
                    <w:t>Tanggal data diedit format :DATETIME</w:t>
                  </w:r>
                  <w:r w:rsidR="00290039">
                    <w:rPr>
                      <w:rFonts w:eastAsiaTheme="majorEastAsia" w:cstheme="majorBidi"/>
                      <w:szCs w:val="28"/>
                    </w:rPr>
                    <w:t>, Diisi dengan default Curent_timestamp dan akan terupdate saat mengupdate data</w:t>
                  </w:r>
                </w:p>
              </w:tc>
            </w:tr>
          </w:tbl>
          <w:p w14:paraId="00B5737B" w14:textId="77777777" w:rsidR="00DA08AF" w:rsidRPr="00DA08AF" w:rsidRDefault="00DA08AF" w:rsidP="00DA08AF">
            <w:pPr>
              <w:pStyle w:val="Konten"/>
              <w:spacing w:line="240" w:lineRule="auto"/>
              <w:ind w:left="720"/>
              <w:rPr>
                <w:iCs/>
                <w:color w:val="FF0000"/>
                <w:szCs w:val="28"/>
              </w:rPr>
            </w:pPr>
          </w:p>
          <w:p w14:paraId="33A3B49A" w14:textId="7801389E" w:rsidR="00DA08AF" w:rsidRPr="00290039" w:rsidRDefault="00290039" w:rsidP="00DA08AF">
            <w:pPr>
              <w:pStyle w:val="Konten"/>
              <w:numPr>
                <w:ilvl w:val="0"/>
                <w:numId w:val="3"/>
              </w:numPr>
              <w:spacing w:line="240" w:lineRule="auto"/>
              <w:rPr>
                <w:iCs/>
                <w:color w:val="FF0000"/>
                <w:szCs w:val="28"/>
              </w:rPr>
            </w:pPr>
            <w:r>
              <w:rPr>
                <w:rFonts w:eastAsiaTheme="majorEastAsia" w:cstheme="majorBidi"/>
                <w:szCs w:val="28"/>
              </w:rPr>
              <w:t>Read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290039" w14:paraId="6206CDC8" w14:textId="77777777" w:rsidTr="00730668">
              <w:tc>
                <w:tcPr>
                  <w:tcW w:w="2755" w:type="dxa"/>
                </w:tcPr>
                <w:p w14:paraId="53B1F825" w14:textId="77777777" w:rsidR="00290039" w:rsidRDefault="00290039" w:rsidP="00290039">
                  <w:pPr>
                    <w:pStyle w:val="Konten"/>
                    <w:rPr>
                      <w:iCs/>
                      <w:color w:val="FF0000"/>
                      <w:szCs w:val="28"/>
                    </w:rPr>
                  </w:pPr>
                  <w:r w:rsidRPr="00DA08AF">
                    <w:rPr>
                      <w:rFonts w:eastAsiaTheme="majorEastAsia" w:cstheme="majorBidi"/>
                      <w:szCs w:val="28"/>
                    </w:rPr>
                    <w:t>URL</w:t>
                  </w:r>
                </w:p>
              </w:tc>
              <w:tc>
                <w:tcPr>
                  <w:tcW w:w="1248" w:type="dxa"/>
                </w:tcPr>
                <w:p w14:paraId="6D898A1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50838EB6" w14:textId="77777777" w:rsidR="00290039" w:rsidRDefault="00290039" w:rsidP="00290039">
                  <w:pPr>
                    <w:pStyle w:val="Konten"/>
                    <w:rPr>
                      <w:iCs/>
                      <w:color w:val="FF0000"/>
                      <w:szCs w:val="28"/>
                    </w:rPr>
                  </w:pPr>
                  <w:r w:rsidRPr="00827768">
                    <w:rPr>
                      <w:rStyle w:val="Hyperlink"/>
                    </w:rPr>
                    <w:t>http://localhost:8080/pembayaran</w:t>
                  </w:r>
                  <w:r>
                    <w:rPr>
                      <w:iCs/>
                      <w:color w:val="FF0000"/>
                      <w:szCs w:val="28"/>
                    </w:rPr>
                    <w:t xml:space="preserve"> </w:t>
                  </w:r>
                </w:p>
              </w:tc>
            </w:tr>
            <w:tr w:rsidR="00290039" w14:paraId="47EFF60F" w14:textId="77777777" w:rsidTr="00730668">
              <w:tc>
                <w:tcPr>
                  <w:tcW w:w="2755" w:type="dxa"/>
                </w:tcPr>
                <w:p w14:paraId="3A11608D"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47B1D478"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0C30D1DE" w14:textId="46ACFB20" w:rsidR="00290039" w:rsidRDefault="00290039" w:rsidP="00290039">
                  <w:pPr>
                    <w:pStyle w:val="Konten"/>
                    <w:rPr>
                      <w:iCs/>
                      <w:color w:val="FF0000"/>
                      <w:szCs w:val="28"/>
                    </w:rPr>
                  </w:pPr>
                  <w:r>
                    <w:rPr>
                      <w:iCs/>
                      <w:szCs w:val="28"/>
                    </w:rPr>
                    <w:t>GET</w:t>
                  </w:r>
                </w:p>
              </w:tc>
            </w:tr>
            <w:tr w:rsidR="00290039" w14:paraId="5A618E4A" w14:textId="77777777" w:rsidTr="00730668">
              <w:tc>
                <w:tcPr>
                  <w:tcW w:w="9269" w:type="dxa"/>
                  <w:gridSpan w:val="3"/>
                </w:tcPr>
                <w:p w14:paraId="5BBF7111" w14:textId="77777777" w:rsidR="00290039" w:rsidRDefault="00290039" w:rsidP="00290039">
                  <w:pPr>
                    <w:pStyle w:val="Konten"/>
                    <w:rPr>
                      <w:iCs/>
                      <w:color w:val="FF0000"/>
                      <w:szCs w:val="28"/>
                    </w:rPr>
                  </w:pPr>
                  <w:r w:rsidRPr="00DA08AF">
                    <w:rPr>
                      <w:rFonts w:eastAsiaTheme="majorEastAsia" w:cstheme="majorBidi"/>
                      <w:szCs w:val="28"/>
                    </w:rPr>
                    <w:t>Deskripsi</w:t>
                  </w:r>
                </w:p>
              </w:tc>
            </w:tr>
            <w:tr w:rsidR="00290039" w:rsidRPr="00DA08AF" w14:paraId="68BDA48F" w14:textId="77777777" w:rsidTr="00730668">
              <w:tc>
                <w:tcPr>
                  <w:tcW w:w="2755" w:type="dxa"/>
                </w:tcPr>
                <w:p w14:paraId="6B9C830C"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6E5C5F3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Deskripsi</w:t>
                  </w:r>
                </w:p>
              </w:tc>
            </w:tr>
            <w:tr w:rsidR="00290039" w:rsidRPr="00DA08AF" w14:paraId="10F275F5" w14:textId="77777777" w:rsidTr="00730668">
              <w:tc>
                <w:tcPr>
                  <w:tcW w:w="2755" w:type="dxa"/>
                </w:tcPr>
                <w:p w14:paraId="4E5EEB39" w14:textId="77777777" w:rsidR="00290039" w:rsidRPr="00DA08AF" w:rsidRDefault="00290039" w:rsidP="00290039">
                  <w:pPr>
                    <w:pStyle w:val="Konten"/>
                    <w:rPr>
                      <w:rFonts w:eastAsiaTheme="majorEastAsia" w:cstheme="majorBidi"/>
                      <w:szCs w:val="28"/>
                    </w:rPr>
                  </w:pPr>
                  <w:r>
                    <w:rPr>
                      <w:rFonts w:eastAsiaTheme="majorEastAsia" w:cstheme="majorBidi"/>
                      <w:szCs w:val="28"/>
                    </w:rPr>
                    <w:t>id</w:t>
                  </w:r>
                </w:p>
              </w:tc>
              <w:tc>
                <w:tcPr>
                  <w:tcW w:w="6514" w:type="dxa"/>
                  <w:gridSpan w:val="2"/>
                </w:tcPr>
                <w:p w14:paraId="2A72CB6A" w14:textId="77777777" w:rsidR="00290039" w:rsidRPr="00DA08AF" w:rsidRDefault="00290039" w:rsidP="00290039">
                  <w:pPr>
                    <w:pStyle w:val="Konten"/>
                    <w:rPr>
                      <w:rFonts w:eastAsiaTheme="majorEastAsia" w:cstheme="majorBidi"/>
                      <w:szCs w:val="28"/>
                    </w:rPr>
                  </w:pPr>
                  <w:r>
                    <w:rPr>
                      <w:rFonts w:eastAsiaTheme="majorEastAsia" w:cstheme="majorBidi"/>
                      <w:szCs w:val="28"/>
                    </w:rPr>
                    <w:t>Id pembayaran type data int, primary key</w:t>
                  </w:r>
                </w:p>
              </w:tc>
            </w:tr>
            <w:tr w:rsidR="00290039" w14:paraId="042B9DBE" w14:textId="77777777" w:rsidTr="00730668">
              <w:tc>
                <w:tcPr>
                  <w:tcW w:w="2755" w:type="dxa"/>
                </w:tcPr>
                <w:p w14:paraId="40A3E051" w14:textId="77777777" w:rsidR="00290039" w:rsidRDefault="00290039" w:rsidP="00290039">
                  <w:pPr>
                    <w:pStyle w:val="Konten"/>
                    <w:rPr>
                      <w:rFonts w:eastAsiaTheme="majorEastAsia" w:cstheme="majorBidi"/>
                      <w:szCs w:val="28"/>
                    </w:rPr>
                  </w:pPr>
                  <w:r>
                    <w:rPr>
                      <w:rFonts w:eastAsiaTheme="majorEastAsia" w:cstheme="majorBidi"/>
                      <w:szCs w:val="28"/>
                    </w:rPr>
                    <w:t>tanggal</w:t>
                  </w:r>
                </w:p>
              </w:tc>
              <w:tc>
                <w:tcPr>
                  <w:tcW w:w="6514" w:type="dxa"/>
                  <w:gridSpan w:val="2"/>
                </w:tcPr>
                <w:p w14:paraId="69E1529F" w14:textId="77777777" w:rsidR="00290039" w:rsidRDefault="00290039" w:rsidP="00290039">
                  <w:pPr>
                    <w:pStyle w:val="Konten"/>
                    <w:rPr>
                      <w:rFonts w:eastAsiaTheme="majorEastAsia" w:cstheme="majorBidi"/>
                      <w:szCs w:val="28"/>
                    </w:rPr>
                  </w:pPr>
                  <w:r>
                    <w:rPr>
                      <w:rFonts w:eastAsiaTheme="majorEastAsia" w:cstheme="majorBidi"/>
                      <w:szCs w:val="28"/>
                    </w:rPr>
                    <w:t>Tanggal pembayaran format : DATETIME</w:t>
                  </w:r>
                </w:p>
              </w:tc>
            </w:tr>
            <w:tr w:rsidR="00290039" w14:paraId="3B2058D1" w14:textId="77777777" w:rsidTr="00730668">
              <w:tc>
                <w:tcPr>
                  <w:tcW w:w="2755" w:type="dxa"/>
                </w:tcPr>
                <w:p w14:paraId="184F3ECB" w14:textId="77777777" w:rsidR="00290039" w:rsidRDefault="00290039" w:rsidP="00290039">
                  <w:pPr>
                    <w:pStyle w:val="Konten"/>
                    <w:rPr>
                      <w:rFonts w:eastAsiaTheme="majorEastAsia" w:cstheme="majorBidi"/>
                      <w:szCs w:val="28"/>
                    </w:rPr>
                  </w:pPr>
                  <w:r>
                    <w:rPr>
                      <w:rFonts w:eastAsiaTheme="majorEastAsia" w:cstheme="majorBidi"/>
                      <w:szCs w:val="28"/>
                    </w:rPr>
                    <w:t>nis</w:t>
                  </w:r>
                </w:p>
              </w:tc>
              <w:tc>
                <w:tcPr>
                  <w:tcW w:w="6514" w:type="dxa"/>
                  <w:gridSpan w:val="2"/>
                </w:tcPr>
                <w:p w14:paraId="3328B123" w14:textId="77777777" w:rsidR="00290039" w:rsidRDefault="00290039" w:rsidP="00290039">
                  <w:pPr>
                    <w:pStyle w:val="Konten"/>
                    <w:rPr>
                      <w:rFonts w:eastAsiaTheme="majorEastAsia" w:cstheme="majorBidi"/>
                      <w:szCs w:val="28"/>
                    </w:rPr>
                  </w:pPr>
                  <w:r>
                    <w:rPr>
                      <w:rFonts w:eastAsiaTheme="majorEastAsia" w:cstheme="majorBidi"/>
                      <w:szCs w:val="28"/>
                    </w:rPr>
                    <w:t>Nomor Induk Siswa type data string</w:t>
                  </w:r>
                </w:p>
              </w:tc>
            </w:tr>
            <w:tr w:rsidR="00290039" w14:paraId="7882E4E6" w14:textId="77777777" w:rsidTr="00730668">
              <w:tc>
                <w:tcPr>
                  <w:tcW w:w="2755" w:type="dxa"/>
                </w:tcPr>
                <w:p w14:paraId="62FC203E" w14:textId="77777777" w:rsidR="00290039" w:rsidRDefault="00290039" w:rsidP="00290039">
                  <w:pPr>
                    <w:pStyle w:val="Konten"/>
                    <w:rPr>
                      <w:rFonts w:eastAsiaTheme="majorEastAsia" w:cstheme="majorBidi"/>
                      <w:szCs w:val="28"/>
                    </w:rPr>
                  </w:pPr>
                  <w:r>
                    <w:rPr>
                      <w:rFonts w:eastAsiaTheme="majorEastAsia" w:cstheme="majorBidi"/>
                      <w:szCs w:val="28"/>
                    </w:rPr>
                    <w:t>nama_siswa</w:t>
                  </w:r>
                </w:p>
              </w:tc>
              <w:tc>
                <w:tcPr>
                  <w:tcW w:w="6514" w:type="dxa"/>
                  <w:gridSpan w:val="2"/>
                </w:tcPr>
                <w:p w14:paraId="7D6DCDF3" w14:textId="77777777" w:rsidR="00290039" w:rsidRDefault="00290039" w:rsidP="00290039">
                  <w:pPr>
                    <w:pStyle w:val="Konten"/>
                    <w:rPr>
                      <w:rFonts w:eastAsiaTheme="majorEastAsia" w:cstheme="majorBidi"/>
                      <w:szCs w:val="28"/>
                    </w:rPr>
                  </w:pPr>
                  <w:r>
                    <w:rPr>
                      <w:rFonts w:eastAsiaTheme="majorEastAsia" w:cstheme="majorBidi"/>
                      <w:szCs w:val="28"/>
                    </w:rPr>
                    <w:t>Nama siswa type data string</w:t>
                  </w:r>
                </w:p>
              </w:tc>
            </w:tr>
            <w:tr w:rsidR="00290039" w14:paraId="500E6C82" w14:textId="77777777" w:rsidTr="00730668">
              <w:tc>
                <w:tcPr>
                  <w:tcW w:w="2755" w:type="dxa"/>
                </w:tcPr>
                <w:p w14:paraId="5094550C" w14:textId="77777777" w:rsidR="00290039" w:rsidRDefault="00290039" w:rsidP="00290039">
                  <w:pPr>
                    <w:pStyle w:val="Konten"/>
                    <w:rPr>
                      <w:rFonts w:eastAsiaTheme="majorEastAsia" w:cstheme="majorBidi"/>
                      <w:szCs w:val="28"/>
                    </w:rPr>
                  </w:pPr>
                  <w:r>
                    <w:rPr>
                      <w:rFonts w:eastAsiaTheme="majorEastAsia" w:cstheme="majorBidi"/>
                      <w:szCs w:val="28"/>
                    </w:rPr>
                    <w:t>nominal</w:t>
                  </w:r>
                </w:p>
              </w:tc>
              <w:tc>
                <w:tcPr>
                  <w:tcW w:w="6514" w:type="dxa"/>
                  <w:gridSpan w:val="2"/>
                </w:tcPr>
                <w:p w14:paraId="658F932F" w14:textId="77777777" w:rsidR="00290039" w:rsidRDefault="00290039" w:rsidP="00290039">
                  <w:pPr>
                    <w:pStyle w:val="Konten"/>
                    <w:rPr>
                      <w:rFonts w:eastAsiaTheme="majorEastAsia" w:cstheme="majorBidi"/>
                      <w:szCs w:val="28"/>
                    </w:rPr>
                  </w:pPr>
                  <w:r>
                    <w:rPr>
                      <w:rFonts w:eastAsiaTheme="majorEastAsia" w:cstheme="majorBidi"/>
                      <w:szCs w:val="28"/>
                    </w:rPr>
                    <w:t>Nominal pembayaran siswa type int</w:t>
                  </w:r>
                </w:p>
              </w:tc>
            </w:tr>
            <w:tr w:rsidR="00290039" w14:paraId="364DCF60" w14:textId="77777777" w:rsidTr="00730668">
              <w:tc>
                <w:tcPr>
                  <w:tcW w:w="2755" w:type="dxa"/>
                </w:tcPr>
                <w:p w14:paraId="5465896C" w14:textId="77777777" w:rsidR="00290039" w:rsidRDefault="00290039" w:rsidP="00290039">
                  <w:pPr>
                    <w:pStyle w:val="Konten"/>
                    <w:rPr>
                      <w:rFonts w:eastAsiaTheme="majorEastAsia" w:cstheme="majorBidi"/>
                      <w:szCs w:val="28"/>
                    </w:rPr>
                  </w:pPr>
                  <w:r>
                    <w:rPr>
                      <w:rFonts w:eastAsiaTheme="majorEastAsia" w:cstheme="majorBidi"/>
                      <w:szCs w:val="28"/>
                    </w:rPr>
                    <w:t>berita</w:t>
                  </w:r>
                </w:p>
              </w:tc>
              <w:tc>
                <w:tcPr>
                  <w:tcW w:w="6514" w:type="dxa"/>
                  <w:gridSpan w:val="2"/>
                </w:tcPr>
                <w:p w14:paraId="5655D80A" w14:textId="77777777" w:rsidR="00290039" w:rsidRDefault="00290039" w:rsidP="00290039">
                  <w:pPr>
                    <w:pStyle w:val="Konten"/>
                    <w:rPr>
                      <w:rFonts w:eastAsiaTheme="majorEastAsia" w:cstheme="majorBidi"/>
                      <w:szCs w:val="28"/>
                    </w:rPr>
                  </w:pPr>
                  <w:r>
                    <w:rPr>
                      <w:rFonts w:eastAsiaTheme="majorEastAsia" w:cstheme="majorBidi"/>
                      <w:szCs w:val="28"/>
                    </w:rPr>
                    <w:t>Berita pembayaran type string</w:t>
                  </w:r>
                </w:p>
              </w:tc>
            </w:tr>
            <w:tr w:rsidR="00290039" w14:paraId="27BB154A" w14:textId="77777777" w:rsidTr="00730668">
              <w:tc>
                <w:tcPr>
                  <w:tcW w:w="2755" w:type="dxa"/>
                </w:tcPr>
                <w:p w14:paraId="62196440" w14:textId="77777777" w:rsidR="00290039" w:rsidRDefault="00290039" w:rsidP="00290039">
                  <w:pPr>
                    <w:pStyle w:val="Konten"/>
                    <w:rPr>
                      <w:rFonts w:eastAsiaTheme="majorEastAsia" w:cstheme="majorBidi"/>
                      <w:szCs w:val="28"/>
                    </w:rPr>
                  </w:pPr>
                  <w:r>
                    <w:rPr>
                      <w:rFonts w:eastAsiaTheme="majorEastAsia" w:cstheme="majorBidi"/>
                      <w:szCs w:val="28"/>
                    </w:rPr>
                    <w:t>created_at</w:t>
                  </w:r>
                </w:p>
              </w:tc>
              <w:tc>
                <w:tcPr>
                  <w:tcW w:w="6514" w:type="dxa"/>
                  <w:gridSpan w:val="2"/>
                </w:tcPr>
                <w:p w14:paraId="0327C4F1" w14:textId="77777777" w:rsidR="00290039" w:rsidRDefault="00290039" w:rsidP="00290039">
                  <w:pPr>
                    <w:pStyle w:val="Konten"/>
                    <w:rPr>
                      <w:rFonts w:eastAsiaTheme="majorEastAsia" w:cstheme="majorBidi"/>
                      <w:szCs w:val="28"/>
                    </w:rPr>
                  </w:pPr>
                  <w:r>
                    <w:rPr>
                      <w:rFonts w:eastAsiaTheme="majorEastAsia" w:cstheme="majorBidi"/>
                      <w:szCs w:val="28"/>
                    </w:rPr>
                    <w:t>Tanggal data dibuat format :DATETIME</w:t>
                  </w:r>
                </w:p>
              </w:tc>
            </w:tr>
            <w:tr w:rsidR="00290039" w14:paraId="00A9410A" w14:textId="77777777" w:rsidTr="00730668">
              <w:tc>
                <w:tcPr>
                  <w:tcW w:w="2755" w:type="dxa"/>
                </w:tcPr>
                <w:p w14:paraId="4F2C7327" w14:textId="77777777" w:rsidR="00290039" w:rsidRDefault="00290039" w:rsidP="00290039">
                  <w:pPr>
                    <w:pStyle w:val="Konten"/>
                    <w:rPr>
                      <w:rFonts w:eastAsiaTheme="majorEastAsia" w:cstheme="majorBidi"/>
                      <w:szCs w:val="28"/>
                    </w:rPr>
                  </w:pPr>
                  <w:r>
                    <w:rPr>
                      <w:rFonts w:eastAsiaTheme="majorEastAsia" w:cstheme="majorBidi"/>
                      <w:szCs w:val="28"/>
                    </w:rPr>
                    <w:t>Update_at</w:t>
                  </w:r>
                </w:p>
              </w:tc>
              <w:tc>
                <w:tcPr>
                  <w:tcW w:w="6514" w:type="dxa"/>
                  <w:gridSpan w:val="2"/>
                </w:tcPr>
                <w:p w14:paraId="774A83A5" w14:textId="77777777" w:rsidR="00290039" w:rsidRDefault="00290039" w:rsidP="00290039">
                  <w:pPr>
                    <w:pStyle w:val="Konten"/>
                    <w:rPr>
                      <w:rFonts w:eastAsiaTheme="majorEastAsia" w:cstheme="majorBidi"/>
                      <w:szCs w:val="28"/>
                    </w:rPr>
                  </w:pPr>
                  <w:r>
                    <w:rPr>
                      <w:rFonts w:eastAsiaTheme="majorEastAsia" w:cstheme="majorBidi"/>
                      <w:szCs w:val="28"/>
                    </w:rPr>
                    <w:t>Tanggal data diedit format :DATETIME</w:t>
                  </w:r>
                </w:p>
              </w:tc>
            </w:tr>
          </w:tbl>
          <w:p w14:paraId="239CDC09" w14:textId="77777777" w:rsidR="00290039" w:rsidRDefault="00290039" w:rsidP="00290039">
            <w:pPr>
              <w:pStyle w:val="Konten"/>
              <w:spacing w:line="240" w:lineRule="auto"/>
              <w:ind w:left="720"/>
              <w:rPr>
                <w:iCs/>
                <w:color w:val="FF0000"/>
                <w:szCs w:val="28"/>
              </w:rPr>
            </w:pPr>
          </w:p>
          <w:p w14:paraId="04B5E6F8" w14:textId="164AE7AD" w:rsidR="00290039" w:rsidRPr="00290039" w:rsidRDefault="00290039" w:rsidP="00290039">
            <w:pPr>
              <w:pStyle w:val="Konten"/>
              <w:numPr>
                <w:ilvl w:val="0"/>
                <w:numId w:val="3"/>
              </w:numPr>
              <w:spacing w:line="240" w:lineRule="auto"/>
              <w:rPr>
                <w:iCs/>
                <w:color w:val="FF0000"/>
                <w:szCs w:val="28"/>
              </w:rPr>
            </w:pPr>
            <w:r>
              <w:rPr>
                <w:rFonts w:eastAsiaTheme="majorEastAsia" w:cstheme="majorBidi"/>
                <w:szCs w:val="28"/>
              </w:rPr>
              <w:t>Update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290039" w14:paraId="24117707" w14:textId="77777777" w:rsidTr="00730668">
              <w:tc>
                <w:tcPr>
                  <w:tcW w:w="2755" w:type="dxa"/>
                </w:tcPr>
                <w:p w14:paraId="4CFB2913" w14:textId="77777777" w:rsidR="00290039" w:rsidRDefault="00290039" w:rsidP="00290039">
                  <w:pPr>
                    <w:pStyle w:val="Konten"/>
                    <w:rPr>
                      <w:iCs/>
                      <w:color w:val="FF0000"/>
                      <w:szCs w:val="28"/>
                    </w:rPr>
                  </w:pPr>
                  <w:r w:rsidRPr="00DA08AF">
                    <w:rPr>
                      <w:rFonts w:eastAsiaTheme="majorEastAsia" w:cstheme="majorBidi"/>
                      <w:szCs w:val="28"/>
                    </w:rPr>
                    <w:t>URL</w:t>
                  </w:r>
                </w:p>
              </w:tc>
              <w:tc>
                <w:tcPr>
                  <w:tcW w:w="1248" w:type="dxa"/>
                </w:tcPr>
                <w:p w14:paraId="5A639FFB"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3AFD5778" w14:textId="4508949C" w:rsidR="00290039" w:rsidRDefault="00290039" w:rsidP="00290039">
                  <w:pPr>
                    <w:pStyle w:val="Konten"/>
                    <w:rPr>
                      <w:iCs/>
                      <w:color w:val="FF0000"/>
                      <w:szCs w:val="28"/>
                    </w:rPr>
                  </w:pPr>
                  <w:r w:rsidRPr="00827768">
                    <w:rPr>
                      <w:rStyle w:val="Hyperlink"/>
                    </w:rPr>
                    <w:t>http://localhost:8080/pembayaran</w:t>
                  </w:r>
                  <w:r w:rsidR="005C3EEF">
                    <w:rPr>
                      <w:rStyle w:val="Hyperlink"/>
                    </w:rPr>
                    <w:t>/{id}</w:t>
                  </w:r>
                  <w:r>
                    <w:rPr>
                      <w:iCs/>
                      <w:color w:val="FF0000"/>
                      <w:szCs w:val="28"/>
                    </w:rPr>
                    <w:t xml:space="preserve"> </w:t>
                  </w:r>
                </w:p>
              </w:tc>
            </w:tr>
            <w:tr w:rsidR="00290039" w14:paraId="0B77CACB" w14:textId="77777777" w:rsidTr="00730668">
              <w:tc>
                <w:tcPr>
                  <w:tcW w:w="2755" w:type="dxa"/>
                </w:tcPr>
                <w:p w14:paraId="4D10189D"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7D8D2D6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2C13B79D" w14:textId="3C4FC6F7" w:rsidR="00290039" w:rsidRDefault="00290039" w:rsidP="00290039">
                  <w:pPr>
                    <w:pStyle w:val="Konten"/>
                    <w:rPr>
                      <w:iCs/>
                      <w:color w:val="FF0000"/>
                      <w:szCs w:val="28"/>
                    </w:rPr>
                  </w:pPr>
                  <w:r>
                    <w:rPr>
                      <w:iCs/>
                      <w:szCs w:val="28"/>
                    </w:rPr>
                    <w:t>PUT</w:t>
                  </w:r>
                </w:p>
              </w:tc>
            </w:tr>
            <w:tr w:rsidR="00290039" w14:paraId="09AE40AE" w14:textId="77777777" w:rsidTr="00730668">
              <w:tc>
                <w:tcPr>
                  <w:tcW w:w="9269" w:type="dxa"/>
                  <w:gridSpan w:val="3"/>
                </w:tcPr>
                <w:p w14:paraId="0DAB8F89" w14:textId="77777777" w:rsidR="00290039" w:rsidRDefault="00290039" w:rsidP="00290039">
                  <w:pPr>
                    <w:pStyle w:val="Konten"/>
                    <w:rPr>
                      <w:iCs/>
                      <w:color w:val="FF0000"/>
                      <w:szCs w:val="28"/>
                    </w:rPr>
                  </w:pPr>
                  <w:r w:rsidRPr="00DA08AF">
                    <w:rPr>
                      <w:rFonts w:eastAsiaTheme="majorEastAsia" w:cstheme="majorBidi"/>
                      <w:szCs w:val="28"/>
                    </w:rPr>
                    <w:t>Deskripsi</w:t>
                  </w:r>
                </w:p>
              </w:tc>
            </w:tr>
            <w:tr w:rsidR="00290039" w:rsidRPr="00DA08AF" w14:paraId="57F76CC9" w14:textId="77777777" w:rsidTr="00730668">
              <w:tc>
                <w:tcPr>
                  <w:tcW w:w="2755" w:type="dxa"/>
                </w:tcPr>
                <w:p w14:paraId="7CF418BE"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3B662071"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Deskripsi</w:t>
                  </w:r>
                </w:p>
              </w:tc>
            </w:tr>
            <w:tr w:rsidR="00290039" w14:paraId="76E08E8A" w14:textId="77777777" w:rsidTr="00730668">
              <w:tc>
                <w:tcPr>
                  <w:tcW w:w="2755" w:type="dxa"/>
                </w:tcPr>
                <w:p w14:paraId="43B06C07" w14:textId="77777777" w:rsidR="00290039" w:rsidRDefault="00290039" w:rsidP="00290039">
                  <w:pPr>
                    <w:pStyle w:val="Konten"/>
                    <w:rPr>
                      <w:rFonts w:eastAsiaTheme="majorEastAsia" w:cstheme="majorBidi"/>
                      <w:szCs w:val="28"/>
                    </w:rPr>
                  </w:pPr>
                  <w:r>
                    <w:rPr>
                      <w:rFonts w:eastAsiaTheme="majorEastAsia" w:cstheme="majorBidi"/>
                      <w:szCs w:val="28"/>
                    </w:rPr>
                    <w:t>tanggal</w:t>
                  </w:r>
                </w:p>
              </w:tc>
              <w:tc>
                <w:tcPr>
                  <w:tcW w:w="6514" w:type="dxa"/>
                  <w:gridSpan w:val="2"/>
                </w:tcPr>
                <w:p w14:paraId="622D1737" w14:textId="77777777" w:rsidR="00290039" w:rsidRDefault="00290039" w:rsidP="00290039">
                  <w:pPr>
                    <w:pStyle w:val="Konten"/>
                    <w:rPr>
                      <w:rFonts w:eastAsiaTheme="majorEastAsia" w:cstheme="majorBidi"/>
                      <w:szCs w:val="28"/>
                    </w:rPr>
                  </w:pPr>
                  <w:r>
                    <w:rPr>
                      <w:rFonts w:eastAsiaTheme="majorEastAsia" w:cstheme="majorBidi"/>
                      <w:szCs w:val="28"/>
                    </w:rPr>
                    <w:t>Tanggal pembayaran format : DATETIME</w:t>
                  </w:r>
                </w:p>
              </w:tc>
            </w:tr>
            <w:tr w:rsidR="00290039" w14:paraId="41A574BA" w14:textId="77777777" w:rsidTr="00730668">
              <w:tc>
                <w:tcPr>
                  <w:tcW w:w="2755" w:type="dxa"/>
                </w:tcPr>
                <w:p w14:paraId="1FC9441D" w14:textId="77777777" w:rsidR="00290039" w:rsidRDefault="00290039" w:rsidP="00290039">
                  <w:pPr>
                    <w:pStyle w:val="Konten"/>
                    <w:rPr>
                      <w:rFonts w:eastAsiaTheme="majorEastAsia" w:cstheme="majorBidi"/>
                      <w:szCs w:val="28"/>
                    </w:rPr>
                  </w:pPr>
                  <w:r>
                    <w:rPr>
                      <w:rFonts w:eastAsiaTheme="majorEastAsia" w:cstheme="majorBidi"/>
                      <w:szCs w:val="28"/>
                    </w:rPr>
                    <w:t>nis</w:t>
                  </w:r>
                </w:p>
              </w:tc>
              <w:tc>
                <w:tcPr>
                  <w:tcW w:w="6514" w:type="dxa"/>
                  <w:gridSpan w:val="2"/>
                </w:tcPr>
                <w:p w14:paraId="0746C94E" w14:textId="77777777" w:rsidR="00290039" w:rsidRDefault="00290039" w:rsidP="00290039">
                  <w:pPr>
                    <w:pStyle w:val="Konten"/>
                    <w:rPr>
                      <w:rFonts w:eastAsiaTheme="majorEastAsia" w:cstheme="majorBidi"/>
                      <w:szCs w:val="28"/>
                    </w:rPr>
                  </w:pPr>
                  <w:r>
                    <w:rPr>
                      <w:rFonts w:eastAsiaTheme="majorEastAsia" w:cstheme="majorBidi"/>
                      <w:szCs w:val="28"/>
                    </w:rPr>
                    <w:t>Nomor Induk Siswa type data string</w:t>
                  </w:r>
                </w:p>
              </w:tc>
            </w:tr>
            <w:tr w:rsidR="00290039" w14:paraId="082097E8" w14:textId="77777777" w:rsidTr="00730668">
              <w:tc>
                <w:tcPr>
                  <w:tcW w:w="2755" w:type="dxa"/>
                </w:tcPr>
                <w:p w14:paraId="037BD0AD" w14:textId="77777777" w:rsidR="00290039" w:rsidRDefault="00290039" w:rsidP="00290039">
                  <w:pPr>
                    <w:pStyle w:val="Konten"/>
                    <w:rPr>
                      <w:rFonts w:eastAsiaTheme="majorEastAsia" w:cstheme="majorBidi"/>
                      <w:szCs w:val="28"/>
                    </w:rPr>
                  </w:pPr>
                  <w:r>
                    <w:rPr>
                      <w:rFonts w:eastAsiaTheme="majorEastAsia" w:cstheme="majorBidi"/>
                      <w:szCs w:val="28"/>
                    </w:rPr>
                    <w:t>nama_siswa</w:t>
                  </w:r>
                </w:p>
              </w:tc>
              <w:tc>
                <w:tcPr>
                  <w:tcW w:w="6514" w:type="dxa"/>
                  <w:gridSpan w:val="2"/>
                </w:tcPr>
                <w:p w14:paraId="40012CCD" w14:textId="77777777" w:rsidR="00290039" w:rsidRDefault="00290039" w:rsidP="00290039">
                  <w:pPr>
                    <w:pStyle w:val="Konten"/>
                    <w:rPr>
                      <w:rFonts w:eastAsiaTheme="majorEastAsia" w:cstheme="majorBidi"/>
                      <w:szCs w:val="28"/>
                    </w:rPr>
                  </w:pPr>
                  <w:r>
                    <w:rPr>
                      <w:rFonts w:eastAsiaTheme="majorEastAsia" w:cstheme="majorBidi"/>
                      <w:szCs w:val="28"/>
                    </w:rPr>
                    <w:t>Nama siswa type data string</w:t>
                  </w:r>
                </w:p>
              </w:tc>
            </w:tr>
            <w:tr w:rsidR="00290039" w14:paraId="20169D1E" w14:textId="77777777" w:rsidTr="00730668">
              <w:tc>
                <w:tcPr>
                  <w:tcW w:w="2755" w:type="dxa"/>
                </w:tcPr>
                <w:p w14:paraId="6570542E" w14:textId="77777777" w:rsidR="00290039" w:rsidRDefault="00290039" w:rsidP="00290039">
                  <w:pPr>
                    <w:pStyle w:val="Konten"/>
                    <w:rPr>
                      <w:rFonts w:eastAsiaTheme="majorEastAsia" w:cstheme="majorBidi"/>
                      <w:szCs w:val="28"/>
                    </w:rPr>
                  </w:pPr>
                  <w:r>
                    <w:rPr>
                      <w:rFonts w:eastAsiaTheme="majorEastAsia" w:cstheme="majorBidi"/>
                      <w:szCs w:val="28"/>
                    </w:rPr>
                    <w:t>nominal</w:t>
                  </w:r>
                </w:p>
              </w:tc>
              <w:tc>
                <w:tcPr>
                  <w:tcW w:w="6514" w:type="dxa"/>
                  <w:gridSpan w:val="2"/>
                </w:tcPr>
                <w:p w14:paraId="215A4BB2" w14:textId="77777777" w:rsidR="00290039" w:rsidRDefault="00290039" w:rsidP="00290039">
                  <w:pPr>
                    <w:pStyle w:val="Konten"/>
                    <w:rPr>
                      <w:rFonts w:eastAsiaTheme="majorEastAsia" w:cstheme="majorBidi"/>
                      <w:szCs w:val="28"/>
                    </w:rPr>
                  </w:pPr>
                  <w:r>
                    <w:rPr>
                      <w:rFonts w:eastAsiaTheme="majorEastAsia" w:cstheme="majorBidi"/>
                      <w:szCs w:val="28"/>
                    </w:rPr>
                    <w:t>Nominal pembayaran siswa type int</w:t>
                  </w:r>
                </w:p>
              </w:tc>
            </w:tr>
            <w:tr w:rsidR="00290039" w14:paraId="249201D5" w14:textId="77777777" w:rsidTr="00730668">
              <w:tc>
                <w:tcPr>
                  <w:tcW w:w="2755" w:type="dxa"/>
                </w:tcPr>
                <w:p w14:paraId="1E965D3E" w14:textId="77777777" w:rsidR="00290039" w:rsidRDefault="00290039" w:rsidP="00290039">
                  <w:pPr>
                    <w:pStyle w:val="Konten"/>
                    <w:rPr>
                      <w:rFonts w:eastAsiaTheme="majorEastAsia" w:cstheme="majorBidi"/>
                      <w:szCs w:val="28"/>
                    </w:rPr>
                  </w:pPr>
                  <w:r>
                    <w:rPr>
                      <w:rFonts w:eastAsiaTheme="majorEastAsia" w:cstheme="majorBidi"/>
                      <w:szCs w:val="28"/>
                    </w:rPr>
                    <w:t>berita</w:t>
                  </w:r>
                </w:p>
              </w:tc>
              <w:tc>
                <w:tcPr>
                  <w:tcW w:w="6514" w:type="dxa"/>
                  <w:gridSpan w:val="2"/>
                </w:tcPr>
                <w:p w14:paraId="0983E918" w14:textId="77777777" w:rsidR="00290039" w:rsidRDefault="00290039" w:rsidP="00290039">
                  <w:pPr>
                    <w:pStyle w:val="Konten"/>
                    <w:rPr>
                      <w:rFonts w:eastAsiaTheme="majorEastAsia" w:cstheme="majorBidi"/>
                      <w:szCs w:val="28"/>
                    </w:rPr>
                  </w:pPr>
                  <w:r>
                    <w:rPr>
                      <w:rFonts w:eastAsiaTheme="majorEastAsia" w:cstheme="majorBidi"/>
                      <w:szCs w:val="28"/>
                    </w:rPr>
                    <w:t>Berita pembayaran type string</w:t>
                  </w:r>
                </w:p>
              </w:tc>
            </w:tr>
            <w:tr w:rsidR="00290039" w14:paraId="3504D86B" w14:textId="77777777" w:rsidTr="00730668">
              <w:tc>
                <w:tcPr>
                  <w:tcW w:w="2755" w:type="dxa"/>
                </w:tcPr>
                <w:p w14:paraId="62401A6F" w14:textId="77777777" w:rsidR="00290039" w:rsidRDefault="00290039" w:rsidP="00290039">
                  <w:pPr>
                    <w:pStyle w:val="Konten"/>
                    <w:rPr>
                      <w:rFonts w:eastAsiaTheme="majorEastAsia" w:cstheme="majorBidi"/>
                      <w:szCs w:val="28"/>
                    </w:rPr>
                  </w:pPr>
                  <w:r>
                    <w:rPr>
                      <w:rFonts w:eastAsiaTheme="majorEastAsia" w:cstheme="majorBidi"/>
                      <w:szCs w:val="28"/>
                    </w:rPr>
                    <w:t>Update_at</w:t>
                  </w:r>
                </w:p>
              </w:tc>
              <w:tc>
                <w:tcPr>
                  <w:tcW w:w="6514" w:type="dxa"/>
                  <w:gridSpan w:val="2"/>
                </w:tcPr>
                <w:p w14:paraId="5042FD86" w14:textId="0CD32A68" w:rsidR="00290039" w:rsidRDefault="00290039" w:rsidP="00290039">
                  <w:pPr>
                    <w:pStyle w:val="Konten"/>
                    <w:rPr>
                      <w:rFonts w:eastAsiaTheme="majorEastAsia" w:cstheme="majorBidi"/>
                      <w:szCs w:val="28"/>
                    </w:rPr>
                  </w:pPr>
                  <w:r>
                    <w:rPr>
                      <w:rFonts w:eastAsiaTheme="majorEastAsia" w:cstheme="majorBidi"/>
                      <w:szCs w:val="28"/>
                    </w:rPr>
                    <w:t>Tanggal data diedit format :DATETIME</w:t>
                  </w:r>
                  <w:r w:rsidR="005C3EEF">
                    <w:rPr>
                      <w:rFonts w:eastAsiaTheme="majorEastAsia" w:cstheme="majorBidi"/>
                      <w:szCs w:val="28"/>
                    </w:rPr>
                    <w:t>, akan diganti otomatis</w:t>
                  </w:r>
                </w:p>
              </w:tc>
            </w:tr>
          </w:tbl>
          <w:p w14:paraId="3015BCDD" w14:textId="77777777" w:rsidR="00290039" w:rsidRDefault="00290039" w:rsidP="00290039">
            <w:pPr>
              <w:pStyle w:val="Konten"/>
              <w:spacing w:line="240" w:lineRule="auto"/>
              <w:ind w:left="720"/>
              <w:rPr>
                <w:iCs/>
                <w:color w:val="FF0000"/>
                <w:szCs w:val="28"/>
              </w:rPr>
            </w:pPr>
          </w:p>
          <w:p w14:paraId="3E634F57" w14:textId="77777777" w:rsidR="007E4902" w:rsidRDefault="007E4902" w:rsidP="00290039">
            <w:pPr>
              <w:pStyle w:val="Konten"/>
              <w:spacing w:line="240" w:lineRule="auto"/>
              <w:ind w:left="720"/>
              <w:rPr>
                <w:iCs/>
                <w:color w:val="FF0000"/>
                <w:szCs w:val="28"/>
              </w:rPr>
            </w:pPr>
          </w:p>
          <w:p w14:paraId="06C044E7" w14:textId="77777777" w:rsidR="007E4902" w:rsidRDefault="007E4902" w:rsidP="00290039">
            <w:pPr>
              <w:pStyle w:val="Konten"/>
              <w:spacing w:line="240" w:lineRule="auto"/>
              <w:ind w:left="720"/>
              <w:rPr>
                <w:iCs/>
                <w:color w:val="FF0000"/>
                <w:szCs w:val="28"/>
              </w:rPr>
            </w:pPr>
          </w:p>
          <w:p w14:paraId="78DEFE1C" w14:textId="06F595CC" w:rsidR="005C3EEF" w:rsidRPr="00290039" w:rsidRDefault="005C3EEF" w:rsidP="005C3EEF">
            <w:pPr>
              <w:pStyle w:val="Konten"/>
              <w:numPr>
                <w:ilvl w:val="0"/>
                <w:numId w:val="3"/>
              </w:numPr>
              <w:spacing w:line="240" w:lineRule="auto"/>
              <w:rPr>
                <w:iCs/>
                <w:color w:val="FF0000"/>
                <w:szCs w:val="28"/>
              </w:rPr>
            </w:pPr>
            <w:r>
              <w:rPr>
                <w:rFonts w:eastAsiaTheme="majorEastAsia" w:cstheme="majorBidi"/>
                <w:szCs w:val="28"/>
              </w:rPr>
              <w:lastRenderedPageBreak/>
              <w:t>Delete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5C3EEF" w14:paraId="2F10DE2A" w14:textId="77777777" w:rsidTr="000E72F8">
              <w:tc>
                <w:tcPr>
                  <w:tcW w:w="2755" w:type="dxa"/>
                </w:tcPr>
                <w:p w14:paraId="115A1222" w14:textId="77777777" w:rsidR="005C3EEF" w:rsidRDefault="005C3EEF" w:rsidP="005C3EEF">
                  <w:pPr>
                    <w:pStyle w:val="Konten"/>
                    <w:rPr>
                      <w:iCs/>
                      <w:color w:val="FF0000"/>
                      <w:szCs w:val="28"/>
                    </w:rPr>
                  </w:pPr>
                  <w:r w:rsidRPr="00DA08AF">
                    <w:rPr>
                      <w:rFonts w:eastAsiaTheme="majorEastAsia" w:cstheme="majorBidi"/>
                      <w:szCs w:val="28"/>
                    </w:rPr>
                    <w:t>URL</w:t>
                  </w:r>
                </w:p>
              </w:tc>
              <w:tc>
                <w:tcPr>
                  <w:tcW w:w="1248" w:type="dxa"/>
                </w:tcPr>
                <w:p w14:paraId="4776666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w:t>
                  </w:r>
                </w:p>
              </w:tc>
              <w:tc>
                <w:tcPr>
                  <w:tcW w:w="5266" w:type="dxa"/>
                </w:tcPr>
                <w:p w14:paraId="2442BB1C" w14:textId="2EA4C39C" w:rsidR="005C3EEF" w:rsidRDefault="005C3EEF" w:rsidP="005C3EEF">
                  <w:pPr>
                    <w:pStyle w:val="Konten"/>
                    <w:rPr>
                      <w:iCs/>
                      <w:color w:val="FF0000"/>
                      <w:szCs w:val="28"/>
                    </w:rPr>
                  </w:pPr>
                  <w:r w:rsidRPr="00827768">
                    <w:rPr>
                      <w:rStyle w:val="Hyperlink"/>
                    </w:rPr>
                    <w:t>http://localhost:8080/pembayaran</w:t>
                  </w:r>
                  <w:r w:rsidR="006A0516">
                    <w:rPr>
                      <w:rStyle w:val="Hyperlink"/>
                    </w:rPr>
                    <w:t>/{id}</w:t>
                  </w:r>
                </w:p>
              </w:tc>
            </w:tr>
            <w:tr w:rsidR="005C3EEF" w14:paraId="142B8C16" w14:textId="77777777" w:rsidTr="000E72F8">
              <w:tc>
                <w:tcPr>
                  <w:tcW w:w="2755" w:type="dxa"/>
                </w:tcPr>
                <w:p w14:paraId="3527C58E"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51D2995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w:t>
                  </w:r>
                </w:p>
              </w:tc>
              <w:tc>
                <w:tcPr>
                  <w:tcW w:w="5266" w:type="dxa"/>
                </w:tcPr>
                <w:p w14:paraId="1750DC99" w14:textId="0638F118" w:rsidR="005C3EEF" w:rsidRDefault="006A0516" w:rsidP="005C3EEF">
                  <w:pPr>
                    <w:pStyle w:val="Konten"/>
                    <w:rPr>
                      <w:iCs/>
                      <w:color w:val="FF0000"/>
                      <w:szCs w:val="28"/>
                    </w:rPr>
                  </w:pPr>
                  <w:r>
                    <w:rPr>
                      <w:iCs/>
                      <w:szCs w:val="28"/>
                    </w:rPr>
                    <w:t>DELETE</w:t>
                  </w:r>
                </w:p>
              </w:tc>
            </w:tr>
            <w:tr w:rsidR="005C3EEF" w14:paraId="42C80013" w14:textId="77777777" w:rsidTr="000E72F8">
              <w:tc>
                <w:tcPr>
                  <w:tcW w:w="9269" w:type="dxa"/>
                  <w:gridSpan w:val="3"/>
                </w:tcPr>
                <w:p w14:paraId="65A9EBCD" w14:textId="77777777" w:rsidR="005C3EEF" w:rsidRDefault="005C3EEF" w:rsidP="005C3EEF">
                  <w:pPr>
                    <w:pStyle w:val="Konten"/>
                    <w:rPr>
                      <w:iCs/>
                      <w:color w:val="FF0000"/>
                      <w:szCs w:val="28"/>
                    </w:rPr>
                  </w:pPr>
                  <w:r w:rsidRPr="00DA08AF">
                    <w:rPr>
                      <w:rFonts w:eastAsiaTheme="majorEastAsia" w:cstheme="majorBidi"/>
                      <w:szCs w:val="28"/>
                    </w:rPr>
                    <w:t>Deskripsi</w:t>
                  </w:r>
                </w:p>
              </w:tc>
            </w:tr>
            <w:tr w:rsidR="005C3EEF" w:rsidRPr="00DA08AF" w14:paraId="07452A1D" w14:textId="77777777" w:rsidTr="000E72F8">
              <w:tc>
                <w:tcPr>
                  <w:tcW w:w="2755" w:type="dxa"/>
                </w:tcPr>
                <w:p w14:paraId="0DB7A24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58D89125"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Deskripsi</w:t>
                  </w:r>
                </w:p>
              </w:tc>
            </w:tr>
            <w:tr w:rsidR="005C3EEF" w:rsidRPr="00DA08AF" w14:paraId="7AF2777C" w14:textId="77777777" w:rsidTr="000E72F8">
              <w:tc>
                <w:tcPr>
                  <w:tcW w:w="2755" w:type="dxa"/>
                </w:tcPr>
                <w:p w14:paraId="036D3CB5" w14:textId="77777777" w:rsidR="005C3EEF" w:rsidRPr="00DA08AF" w:rsidRDefault="005C3EEF" w:rsidP="005C3EEF">
                  <w:pPr>
                    <w:pStyle w:val="Konten"/>
                    <w:rPr>
                      <w:rFonts w:eastAsiaTheme="majorEastAsia" w:cstheme="majorBidi"/>
                      <w:szCs w:val="28"/>
                    </w:rPr>
                  </w:pPr>
                  <w:r>
                    <w:rPr>
                      <w:rFonts w:eastAsiaTheme="majorEastAsia" w:cstheme="majorBidi"/>
                      <w:szCs w:val="28"/>
                    </w:rPr>
                    <w:t>id</w:t>
                  </w:r>
                </w:p>
              </w:tc>
              <w:tc>
                <w:tcPr>
                  <w:tcW w:w="6514" w:type="dxa"/>
                  <w:gridSpan w:val="2"/>
                </w:tcPr>
                <w:p w14:paraId="10BE98A4" w14:textId="77777777" w:rsidR="005C3EEF" w:rsidRPr="00DA08AF" w:rsidRDefault="005C3EEF" w:rsidP="005C3EEF">
                  <w:pPr>
                    <w:pStyle w:val="Konten"/>
                    <w:rPr>
                      <w:rFonts w:eastAsiaTheme="majorEastAsia" w:cstheme="majorBidi"/>
                      <w:szCs w:val="28"/>
                    </w:rPr>
                  </w:pPr>
                  <w:r>
                    <w:rPr>
                      <w:rFonts w:eastAsiaTheme="majorEastAsia" w:cstheme="majorBidi"/>
                      <w:szCs w:val="28"/>
                    </w:rPr>
                    <w:t>Id pembayaran type data int, primary key</w:t>
                  </w:r>
                </w:p>
              </w:tc>
            </w:tr>
            <w:tr w:rsidR="005C3EEF" w14:paraId="439DE244" w14:textId="77777777" w:rsidTr="000E72F8">
              <w:tc>
                <w:tcPr>
                  <w:tcW w:w="2755" w:type="dxa"/>
                </w:tcPr>
                <w:p w14:paraId="42DEBAD2" w14:textId="77777777" w:rsidR="005C3EEF" w:rsidRDefault="005C3EEF" w:rsidP="005C3EEF">
                  <w:pPr>
                    <w:pStyle w:val="Konten"/>
                    <w:rPr>
                      <w:rFonts w:eastAsiaTheme="majorEastAsia" w:cstheme="majorBidi"/>
                      <w:szCs w:val="28"/>
                    </w:rPr>
                  </w:pPr>
                  <w:r>
                    <w:rPr>
                      <w:rFonts w:eastAsiaTheme="majorEastAsia" w:cstheme="majorBidi"/>
                      <w:szCs w:val="28"/>
                    </w:rPr>
                    <w:t>tanggal</w:t>
                  </w:r>
                </w:p>
              </w:tc>
              <w:tc>
                <w:tcPr>
                  <w:tcW w:w="6514" w:type="dxa"/>
                  <w:gridSpan w:val="2"/>
                </w:tcPr>
                <w:p w14:paraId="75B1DDFB" w14:textId="77777777" w:rsidR="005C3EEF" w:rsidRDefault="005C3EEF" w:rsidP="005C3EEF">
                  <w:pPr>
                    <w:pStyle w:val="Konten"/>
                    <w:rPr>
                      <w:rFonts w:eastAsiaTheme="majorEastAsia" w:cstheme="majorBidi"/>
                      <w:szCs w:val="28"/>
                    </w:rPr>
                  </w:pPr>
                  <w:r>
                    <w:rPr>
                      <w:rFonts w:eastAsiaTheme="majorEastAsia" w:cstheme="majorBidi"/>
                      <w:szCs w:val="28"/>
                    </w:rPr>
                    <w:t>Tanggal pembayaran format : DATETIME</w:t>
                  </w:r>
                </w:p>
              </w:tc>
            </w:tr>
            <w:tr w:rsidR="005C3EEF" w14:paraId="5673D861" w14:textId="77777777" w:rsidTr="000E72F8">
              <w:tc>
                <w:tcPr>
                  <w:tcW w:w="2755" w:type="dxa"/>
                </w:tcPr>
                <w:p w14:paraId="1AFE1CC1" w14:textId="77777777" w:rsidR="005C3EEF" w:rsidRDefault="005C3EEF" w:rsidP="005C3EEF">
                  <w:pPr>
                    <w:pStyle w:val="Konten"/>
                    <w:rPr>
                      <w:rFonts w:eastAsiaTheme="majorEastAsia" w:cstheme="majorBidi"/>
                      <w:szCs w:val="28"/>
                    </w:rPr>
                  </w:pPr>
                  <w:r>
                    <w:rPr>
                      <w:rFonts w:eastAsiaTheme="majorEastAsia" w:cstheme="majorBidi"/>
                      <w:szCs w:val="28"/>
                    </w:rPr>
                    <w:t>nis</w:t>
                  </w:r>
                </w:p>
              </w:tc>
              <w:tc>
                <w:tcPr>
                  <w:tcW w:w="6514" w:type="dxa"/>
                  <w:gridSpan w:val="2"/>
                </w:tcPr>
                <w:p w14:paraId="21A1C79F" w14:textId="77777777" w:rsidR="005C3EEF" w:rsidRDefault="005C3EEF" w:rsidP="005C3EEF">
                  <w:pPr>
                    <w:pStyle w:val="Konten"/>
                    <w:rPr>
                      <w:rFonts w:eastAsiaTheme="majorEastAsia" w:cstheme="majorBidi"/>
                      <w:szCs w:val="28"/>
                    </w:rPr>
                  </w:pPr>
                  <w:r>
                    <w:rPr>
                      <w:rFonts w:eastAsiaTheme="majorEastAsia" w:cstheme="majorBidi"/>
                      <w:szCs w:val="28"/>
                    </w:rPr>
                    <w:t>Nomor Induk Siswa type data string</w:t>
                  </w:r>
                </w:p>
              </w:tc>
            </w:tr>
            <w:tr w:rsidR="005C3EEF" w14:paraId="3568AF6B" w14:textId="77777777" w:rsidTr="000E72F8">
              <w:tc>
                <w:tcPr>
                  <w:tcW w:w="2755" w:type="dxa"/>
                </w:tcPr>
                <w:p w14:paraId="3540F53A" w14:textId="77777777" w:rsidR="005C3EEF" w:rsidRDefault="005C3EEF" w:rsidP="005C3EEF">
                  <w:pPr>
                    <w:pStyle w:val="Konten"/>
                    <w:rPr>
                      <w:rFonts w:eastAsiaTheme="majorEastAsia" w:cstheme="majorBidi"/>
                      <w:szCs w:val="28"/>
                    </w:rPr>
                  </w:pPr>
                  <w:r>
                    <w:rPr>
                      <w:rFonts w:eastAsiaTheme="majorEastAsia" w:cstheme="majorBidi"/>
                      <w:szCs w:val="28"/>
                    </w:rPr>
                    <w:t>nama_siswa</w:t>
                  </w:r>
                </w:p>
              </w:tc>
              <w:tc>
                <w:tcPr>
                  <w:tcW w:w="6514" w:type="dxa"/>
                  <w:gridSpan w:val="2"/>
                </w:tcPr>
                <w:p w14:paraId="180C92CE" w14:textId="77777777" w:rsidR="005C3EEF" w:rsidRDefault="005C3EEF" w:rsidP="005C3EEF">
                  <w:pPr>
                    <w:pStyle w:val="Konten"/>
                    <w:rPr>
                      <w:rFonts w:eastAsiaTheme="majorEastAsia" w:cstheme="majorBidi"/>
                      <w:szCs w:val="28"/>
                    </w:rPr>
                  </w:pPr>
                  <w:r>
                    <w:rPr>
                      <w:rFonts w:eastAsiaTheme="majorEastAsia" w:cstheme="majorBidi"/>
                      <w:szCs w:val="28"/>
                    </w:rPr>
                    <w:t>Nama siswa type data string</w:t>
                  </w:r>
                </w:p>
              </w:tc>
            </w:tr>
            <w:tr w:rsidR="005C3EEF" w14:paraId="7A4AACDD" w14:textId="77777777" w:rsidTr="000E72F8">
              <w:tc>
                <w:tcPr>
                  <w:tcW w:w="2755" w:type="dxa"/>
                </w:tcPr>
                <w:p w14:paraId="0C1E79C2" w14:textId="77777777" w:rsidR="005C3EEF" w:rsidRDefault="005C3EEF" w:rsidP="005C3EEF">
                  <w:pPr>
                    <w:pStyle w:val="Konten"/>
                    <w:rPr>
                      <w:rFonts w:eastAsiaTheme="majorEastAsia" w:cstheme="majorBidi"/>
                      <w:szCs w:val="28"/>
                    </w:rPr>
                  </w:pPr>
                  <w:r>
                    <w:rPr>
                      <w:rFonts w:eastAsiaTheme="majorEastAsia" w:cstheme="majorBidi"/>
                      <w:szCs w:val="28"/>
                    </w:rPr>
                    <w:t>nominal</w:t>
                  </w:r>
                </w:p>
              </w:tc>
              <w:tc>
                <w:tcPr>
                  <w:tcW w:w="6514" w:type="dxa"/>
                  <w:gridSpan w:val="2"/>
                </w:tcPr>
                <w:p w14:paraId="0831D1CF" w14:textId="77777777" w:rsidR="005C3EEF" w:rsidRDefault="005C3EEF" w:rsidP="005C3EEF">
                  <w:pPr>
                    <w:pStyle w:val="Konten"/>
                    <w:rPr>
                      <w:rFonts w:eastAsiaTheme="majorEastAsia" w:cstheme="majorBidi"/>
                      <w:szCs w:val="28"/>
                    </w:rPr>
                  </w:pPr>
                  <w:r>
                    <w:rPr>
                      <w:rFonts w:eastAsiaTheme="majorEastAsia" w:cstheme="majorBidi"/>
                      <w:szCs w:val="28"/>
                    </w:rPr>
                    <w:t>Nominal pembayaran siswa type int</w:t>
                  </w:r>
                </w:p>
              </w:tc>
            </w:tr>
            <w:tr w:rsidR="005C3EEF" w14:paraId="714C732F" w14:textId="77777777" w:rsidTr="000E72F8">
              <w:tc>
                <w:tcPr>
                  <w:tcW w:w="2755" w:type="dxa"/>
                </w:tcPr>
                <w:p w14:paraId="1DD6A31B" w14:textId="77777777" w:rsidR="005C3EEF" w:rsidRDefault="005C3EEF" w:rsidP="005C3EEF">
                  <w:pPr>
                    <w:pStyle w:val="Konten"/>
                    <w:rPr>
                      <w:rFonts w:eastAsiaTheme="majorEastAsia" w:cstheme="majorBidi"/>
                      <w:szCs w:val="28"/>
                    </w:rPr>
                  </w:pPr>
                  <w:r>
                    <w:rPr>
                      <w:rFonts w:eastAsiaTheme="majorEastAsia" w:cstheme="majorBidi"/>
                      <w:szCs w:val="28"/>
                    </w:rPr>
                    <w:t>berita</w:t>
                  </w:r>
                </w:p>
              </w:tc>
              <w:tc>
                <w:tcPr>
                  <w:tcW w:w="6514" w:type="dxa"/>
                  <w:gridSpan w:val="2"/>
                </w:tcPr>
                <w:p w14:paraId="4E3C105C" w14:textId="77777777" w:rsidR="005C3EEF" w:rsidRDefault="005C3EEF" w:rsidP="005C3EEF">
                  <w:pPr>
                    <w:pStyle w:val="Konten"/>
                    <w:rPr>
                      <w:rFonts w:eastAsiaTheme="majorEastAsia" w:cstheme="majorBidi"/>
                      <w:szCs w:val="28"/>
                    </w:rPr>
                  </w:pPr>
                  <w:r>
                    <w:rPr>
                      <w:rFonts w:eastAsiaTheme="majorEastAsia" w:cstheme="majorBidi"/>
                      <w:szCs w:val="28"/>
                    </w:rPr>
                    <w:t>Berita pembayaran type string</w:t>
                  </w:r>
                </w:p>
              </w:tc>
            </w:tr>
            <w:tr w:rsidR="005C3EEF" w14:paraId="67A76393" w14:textId="77777777" w:rsidTr="000E72F8">
              <w:tc>
                <w:tcPr>
                  <w:tcW w:w="2755" w:type="dxa"/>
                </w:tcPr>
                <w:p w14:paraId="1CEBC325" w14:textId="77777777" w:rsidR="005C3EEF" w:rsidRDefault="005C3EEF" w:rsidP="005C3EEF">
                  <w:pPr>
                    <w:pStyle w:val="Konten"/>
                    <w:rPr>
                      <w:rFonts w:eastAsiaTheme="majorEastAsia" w:cstheme="majorBidi"/>
                      <w:szCs w:val="28"/>
                    </w:rPr>
                  </w:pPr>
                  <w:r>
                    <w:rPr>
                      <w:rFonts w:eastAsiaTheme="majorEastAsia" w:cstheme="majorBidi"/>
                      <w:szCs w:val="28"/>
                    </w:rPr>
                    <w:t>created_at</w:t>
                  </w:r>
                </w:p>
              </w:tc>
              <w:tc>
                <w:tcPr>
                  <w:tcW w:w="6514" w:type="dxa"/>
                  <w:gridSpan w:val="2"/>
                </w:tcPr>
                <w:p w14:paraId="1BAA19AB" w14:textId="77777777" w:rsidR="005C3EEF" w:rsidRDefault="005C3EEF" w:rsidP="005C3EEF">
                  <w:pPr>
                    <w:pStyle w:val="Konten"/>
                    <w:rPr>
                      <w:rFonts w:eastAsiaTheme="majorEastAsia" w:cstheme="majorBidi"/>
                      <w:szCs w:val="28"/>
                    </w:rPr>
                  </w:pPr>
                  <w:r>
                    <w:rPr>
                      <w:rFonts w:eastAsiaTheme="majorEastAsia" w:cstheme="majorBidi"/>
                      <w:szCs w:val="28"/>
                    </w:rPr>
                    <w:t>Tanggal data dibuat format :DATETIME</w:t>
                  </w:r>
                </w:p>
              </w:tc>
            </w:tr>
            <w:tr w:rsidR="005C3EEF" w14:paraId="2B4BD101" w14:textId="77777777" w:rsidTr="000E72F8">
              <w:tc>
                <w:tcPr>
                  <w:tcW w:w="2755" w:type="dxa"/>
                </w:tcPr>
                <w:p w14:paraId="1BA3EFEC" w14:textId="77777777" w:rsidR="005C3EEF" w:rsidRDefault="005C3EEF" w:rsidP="005C3EEF">
                  <w:pPr>
                    <w:pStyle w:val="Konten"/>
                    <w:rPr>
                      <w:rFonts w:eastAsiaTheme="majorEastAsia" w:cstheme="majorBidi"/>
                      <w:szCs w:val="28"/>
                    </w:rPr>
                  </w:pPr>
                  <w:r>
                    <w:rPr>
                      <w:rFonts w:eastAsiaTheme="majorEastAsia" w:cstheme="majorBidi"/>
                      <w:szCs w:val="28"/>
                    </w:rPr>
                    <w:t>Update_at</w:t>
                  </w:r>
                </w:p>
              </w:tc>
              <w:tc>
                <w:tcPr>
                  <w:tcW w:w="6514" w:type="dxa"/>
                  <w:gridSpan w:val="2"/>
                </w:tcPr>
                <w:p w14:paraId="7B37EB53" w14:textId="77777777" w:rsidR="005C3EEF" w:rsidRDefault="005C3EEF" w:rsidP="005C3EEF">
                  <w:pPr>
                    <w:pStyle w:val="Konten"/>
                    <w:rPr>
                      <w:rFonts w:eastAsiaTheme="majorEastAsia" w:cstheme="majorBidi"/>
                      <w:szCs w:val="28"/>
                    </w:rPr>
                  </w:pPr>
                  <w:r>
                    <w:rPr>
                      <w:rFonts w:eastAsiaTheme="majorEastAsia" w:cstheme="majorBidi"/>
                      <w:szCs w:val="28"/>
                    </w:rPr>
                    <w:t>Tanggal data diedit format :DATETIME</w:t>
                  </w:r>
                </w:p>
              </w:tc>
            </w:tr>
          </w:tbl>
          <w:p w14:paraId="24254D67" w14:textId="77777777" w:rsidR="006A0516" w:rsidRDefault="006A0516" w:rsidP="006A0516">
            <w:pPr>
              <w:pStyle w:val="Konten"/>
              <w:rPr>
                <w:rFonts w:eastAsiaTheme="majorEastAsia" w:cstheme="majorBidi"/>
                <w:sz w:val="36"/>
                <w:szCs w:val="26"/>
              </w:rPr>
            </w:pPr>
          </w:p>
          <w:p w14:paraId="780468C4" w14:textId="77777777" w:rsidR="006A0516" w:rsidRPr="006A0516" w:rsidRDefault="006A0516" w:rsidP="006A0516">
            <w:pPr>
              <w:pStyle w:val="ListParagraph"/>
              <w:numPr>
                <w:ilvl w:val="0"/>
                <w:numId w:val="9"/>
              </w:numPr>
              <w:contextualSpacing w:val="0"/>
              <w:rPr>
                <w:rFonts w:eastAsiaTheme="majorEastAsia" w:cstheme="majorBidi"/>
                <w:b w:val="0"/>
                <w:vanish/>
                <w:sz w:val="36"/>
                <w:szCs w:val="26"/>
              </w:rPr>
            </w:pPr>
          </w:p>
          <w:p w14:paraId="4D4CDAE7" w14:textId="7AE5CEA0" w:rsidR="006A0516" w:rsidRPr="006A0516" w:rsidRDefault="006A0516" w:rsidP="006A0516">
            <w:pPr>
              <w:pStyle w:val="Konten"/>
              <w:numPr>
                <w:ilvl w:val="0"/>
                <w:numId w:val="9"/>
              </w:numPr>
              <w:rPr>
                <w:rFonts w:eastAsiaTheme="majorEastAsia" w:cstheme="majorBidi"/>
                <w:sz w:val="36"/>
                <w:szCs w:val="26"/>
              </w:rPr>
            </w:pPr>
            <w:r>
              <w:rPr>
                <w:rFonts w:eastAsiaTheme="majorEastAsia" w:cstheme="majorBidi"/>
                <w:sz w:val="36"/>
                <w:szCs w:val="26"/>
              </w:rPr>
              <w:t>RestApi Kepala Sekolah</w:t>
            </w:r>
          </w:p>
          <w:p w14:paraId="6DE5313C" w14:textId="61E5F09E" w:rsidR="006A0516" w:rsidRPr="00290039" w:rsidRDefault="006A0516" w:rsidP="006A0516">
            <w:pPr>
              <w:pStyle w:val="Konten"/>
              <w:numPr>
                <w:ilvl w:val="0"/>
                <w:numId w:val="13"/>
              </w:numPr>
              <w:spacing w:line="240" w:lineRule="auto"/>
              <w:rPr>
                <w:iCs/>
                <w:color w:val="FF0000"/>
                <w:szCs w:val="28"/>
              </w:rPr>
            </w:pPr>
            <w:r>
              <w:rPr>
                <w:rFonts w:eastAsiaTheme="majorEastAsia" w:cstheme="majorBidi"/>
                <w:szCs w:val="28"/>
              </w:rPr>
              <w:t>Read data pembayaran oleh Kepala Sekolah</w:t>
            </w:r>
          </w:p>
          <w:tbl>
            <w:tblPr>
              <w:tblStyle w:val="TableGrid"/>
              <w:tblW w:w="0" w:type="auto"/>
              <w:tblInd w:w="720" w:type="dxa"/>
              <w:tblLook w:val="04A0" w:firstRow="1" w:lastRow="0" w:firstColumn="1" w:lastColumn="0" w:noHBand="0" w:noVBand="1"/>
            </w:tblPr>
            <w:tblGrid>
              <w:gridCol w:w="2755"/>
              <w:gridCol w:w="1248"/>
              <w:gridCol w:w="5266"/>
            </w:tblGrid>
            <w:tr w:rsidR="006A0516" w14:paraId="0EF7EDA5" w14:textId="77777777" w:rsidTr="000E72F8">
              <w:tc>
                <w:tcPr>
                  <w:tcW w:w="2755" w:type="dxa"/>
                </w:tcPr>
                <w:p w14:paraId="0C9EAB9C"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3E2A26DC"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2219FAF" w14:textId="6DB4CC48" w:rsidR="006A0516" w:rsidRDefault="006A0516" w:rsidP="006A0516">
                  <w:pPr>
                    <w:pStyle w:val="Konten"/>
                    <w:rPr>
                      <w:iCs/>
                      <w:color w:val="FF0000"/>
                      <w:szCs w:val="28"/>
                    </w:rPr>
                  </w:pPr>
                  <w:r w:rsidRPr="00827768">
                    <w:rPr>
                      <w:rStyle w:val="Hyperlink"/>
                    </w:rPr>
                    <w:t>http://localhost:8080/</w:t>
                  </w:r>
                  <w:r w:rsidR="00E141F4">
                    <w:rPr>
                      <w:rStyle w:val="Hyperlink"/>
                    </w:rPr>
                    <w:t>kepsek</w:t>
                  </w:r>
                  <w:r>
                    <w:rPr>
                      <w:iCs/>
                      <w:color w:val="FF0000"/>
                      <w:szCs w:val="28"/>
                    </w:rPr>
                    <w:t xml:space="preserve"> </w:t>
                  </w:r>
                </w:p>
              </w:tc>
            </w:tr>
            <w:tr w:rsidR="006A0516" w14:paraId="0C401DD5" w14:textId="77777777" w:rsidTr="000E72F8">
              <w:tc>
                <w:tcPr>
                  <w:tcW w:w="2755" w:type="dxa"/>
                </w:tcPr>
                <w:p w14:paraId="58648A2A"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2415421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5E94C46B" w14:textId="77777777" w:rsidR="006A0516" w:rsidRDefault="006A0516" w:rsidP="006A0516">
                  <w:pPr>
                    <w:pStyle w:val="Konten"/>
                    <w:rPr>
                      <w:iCs/>
                      <w:color w:val="FF0000"/>
                      <w:szCs w:val="28"/>
                    </w:rPr>
                  </w:pPr>
                  <w:r>
                    <w:rPr>
                      <w:iCs/>
                      <w:szCs w:val="28"/>
                    </w:rPr>
                    <w:t>GET</w:t>
                  </w:r>
                </w:p>
              </w:tc>
            </w:tr>
            <w:tr w:rsidR="006A0516" w14:paraId="30D60B63" w14:textId="77777777" w:rsidTr="000E72F8">
              <w:tc>
                <w:tcPr>
                  <w:tcW w:w="9269" w:type="dxa"/>
                  <w:gridSpan w:val="3"/>
                </w:tcPr>
                <w:p w14:paraId="12C52982"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4905779C" w14:textId="77777777" w:rsidTr="000E72F8">
              <w:tc>
                <w:tcPr>
                  <w:tcW w:w="2755" w:type="dxa"/>
                </w:tcPr>
                <w:p w14:paraId="1E7FA06C"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2139FF57"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rsidRPr="00DA08AF" w14:paraId="2F41E3C1" w14:textId="77777777" w:rsidTr="000E72F8">
              <w:tc>
                <w:tcPr>
                  <w:tcW w:w="2755" w:type="dxa"/>
                </w:tcPr>
                <w:p w14:paraId="71CA6EB1" w14:textId="77777777" w:rsidR="006A0516" w:rsidRPr="00DA08AF" w:rsidRDefault="006A0516" w:rsidP="006A0516">
                  <w:pPr>
                    <w:pStyle w:val="Konten"/>
                    <w:rPr>
                      <w:rFonts w:eastAsiaTheme="majorEastAsia" w:cstheme="majorBidi"/>
                      <w:szCs w:val="28"/>
                    </w:rPr>
                  </w:pPr>
                  <w:r>
                    <w:rPr>
                      <w:rFonts w:eastAsiaTheme="majorEastAsia" w:cstheme="majorBidi"/>
                      <w:szCs w:val="28"/>
                    </w:rPr>
                    <w:t>id</w:t>
                  </w:r>
                </w:p>
              </w:tc>
              <w:tc>
                <w:tcPr>
                  <w:tcW w:w="6514" w:type="dxa"/>
                  <w:gridSpan w:val="2"/>
                </w:tcPr>
                <w:p w14:paraId="7E056007" w14:textId="77777777" w:rsidR="006A0516" w:rsidRPr="00DA08AF" w:rsidRDefault="006A0516" w:rsidP="006A0516">
                  <w:pPr>
                    <w:pStyle w:val="Konten"/>
                    <w:rPr>
                      <w:rFonts w:eastAsiaTheme="majorEastAsia" w:cstheme="majorBidi"/>
                      <w:szCs w:val="28"/>
                    </w:rPr>
                  </w:pPr>
                  <w:r>
                    <w:rPr>
                      <w:rFonts w:eastAsiaTheme="majorEastAsia" w:cstheme="majorBidi"/>
                      <w:szCs w:val="28"/>
                    </w:rPr>
                    <w:t>Id pembayaran type data int, primary key</w:t>
                  </w:r>
                </w:p>
              </w:tc>
            </w:tr>
            <w:tr w:rsidR="006A0516" w14:paraId="3B59E4E4" w14:textId="77777777" w:rsidTr="000E72F8">
              <w:tc>
                <w:tcPr>
                  <w:tcW w:w="2755" w:type="dxa"/>
                </w:tcPr>
                <w:p w14:paraId="0DCB3CA8"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48E2AED4"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23858746" w14:textId="77777777" w:rsidTr="000E72F8">
              <w:tc>
                <w:tcPr>
                  <w:tcW w:w="2755" w:type="dxa"/>
                </w:tcPr>
                <w:p w14:paraId="02AECB8F"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06C3E06E"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2252EDD5" w14:textId="77777777" w:rsidTr="000E72F8">
              <w:tc>
                <w:tcPr>
                  <w:tcW w:w="2755" w:type="dxa"/>
                </w:tcPr>
                <w:p w14:paraId="54A35273"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189EE20E"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4E86A015" w14:textId="77777777" w:rsidTr="000E72F8">
              <w:tc>
                <w:tcPr>
                  <w:tcW w:w="2755" w:type="dxa"/>
                </w:tcPr>
                <w:p w14:paraId="627AC770" w14:textId="77777777" w:rsidR="006A0516" w:rsidRDefault="006A0516" w:rsidP="006A0516">
                  <w:pPr>
                    <w:pStyle w:val="Konten"/>
                    <w:rPr>
                      <w:rFonts w:eastAsiaTheme="majorEastAsia" w:cstheme="majorBidi"/>
                      <w:szCs w:val="28"/>
                    </w:rPr>
                  </w:pPr>
                  <w:r>
                    <w:rPr>
                      <w:rFonts w:eastAsiaTheme="majorEastAsia" w:cstheme="majorBidi"/>
                      <w:szCs w:val="28"/>
                    </w:rPr>
                    <w:t>nominal</w:t>
                  </w:r>
                </w:p>
              </w:tc>
              <w:tc>
                <w:tcPr>
                  <w:tcW w:w="6514" w:type="dxa"/>
                  <w:gridSpan w:val="2"/>
                </w:tcPr>
                <w:p w14:paraId="1B420355"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0CED5B4B" w14:textId="77777777" w:rsidTr="000E72F8">
              <w:tc>
                <w:tcPr>
                  <w:tcW w:w="2755" w:type="dxa"/>
                </w:tcPr>
                <w:p w14:paraId="1DB8150E"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3A0C823E"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r w:rsidR="006A0516" w14:paraId="23F6E31B" w14:textId="77777777" w:rsidTr="000E72F8">
              <w:tc>
                <w:tcPr>
                  <w:tcW w:w="2755" w:type="dxa"/>
                </w:tcPr>
                <w:p w14:paraId="08D40CC3" w14:textId="77777777" w:rsidR="006A0516" w:rsidRDefault="006A0516" w:rsidP="006A0516">
                  <w:pPr>
                    <w:pStyle w:val="Konten"/>
                    <w:rPr>
                      <w:rFonts w:eastAsiaTheme="majorEastAsia" w:cstheme="majorBidi"/>
                      <w:szCs w:val="28"/>
                    </w:rPr>
                  </w:pPr>
                  <w:r>
                    <w:rPr>
                      <w:rFonts w:eastAsiaTheme="majorEastAsia" w:cstheme="majorBidi"/>
                      <w:szCs w:val="28"/>
                    </w:rPr>
                    <w:t>created_at</w:t>
                  </w:r>
                </w:p>
              </w:tc>
              <w:tc>
                <w:tcPr>
                  <w:tcW w:w="6514" w:type="dxa"/>
                  <w:gridSpan w:val="2"/>
                </w:tcPr>
                <w:p w14:paraId="49FA5760" w14:textId="77777777" w:rsidR="006A0516" w:rsidRDefault="006A0516" w:rsidP="006A0516">
                  <w:pPr>
                    <w:pStyle w:val="Konten"/>
                    <w:rPr>
                      <w:rFonts w:eastAsiaTheme="majorEastAsia" w:cstheme="majorBidi"/>
                      <w:szCs w:val="28"/>
                    </w:rPr>
                  </w:pPr>
                  <w:r>
                    <w:rPr>
                      <w:rFonts w:eastAsiaTheme="majorEastAsia" w:cstheme="majorBidi"/>
                      <w:szCs w:val="28"/>
                    </w:rPr>
                    <w:t>Tanggal data dibuat format :DATETIME</w:t>
                  </w:r>
                </w:p>
              </w:tc>
            </w:tr>
            <w:tr w:rsidR="006A0516" w14:paraId="37AB08FF" w14:textId="77777777" w:rsidTr="000E72F8">
              <w:tc>
                <w:tcPr>
                  <w:tcW w:w="2755" w:type="dxa"/>
                </w:tcPr>
                <w:p w14:paraId="5173457E" w14:textId="77777777" w:rsidR="006A0516" w:rsidRDefault="006A0516" w:rsidP="006A0516">
                  <w:pPr>
                    <w:pStyle w:val="Konten"/>
                    <w:rPr>
                      <w:rFonts w:eastAsiaTheme="majorEastAsia" w:cstheme="majorBidi"/>
                      <w:szCs w:val="28"/>
                    </w:rPr>
                  </w:pPr>
                  <w:r>
                    <w:rPr>
                      <w:rFonts w:eastAsiaTheme="majorEastAsia" w:cstheme="majorBidi"/>
                      <w:szCs w:val="28"/>
                    </w:rPr>
                    <w:t>Update_at</w:t>
                  </w:r>
                </w:p>
              </w:tc>
              <w:tc>
                <w:tcPr>
                  <w:tcW w:w="6514" w:type="dxa"/>
                  <w:gridSpan w:val="2"/>
                </w:tcPr>
                <w:p w14:paraId="4E3DE5F0" w14:textId="77777777" w:rsidR="006A0516" w:rsidRDefault="006A0516" w:rsidP="006A0516">
                  <w:pPr>
                    <w:pStyle w:val="Konten"/>
                    <w:rPr>
                      <w:rFonts w:eastAsiaTheme="majorEastAsia" w:cstheme="majorBidi"/>
                      <w:szCs w:val="28"/>
                    </w:rPr>
                  </w:pPr>
                  <w:r>
                    <w:rPr>
                      <w:rFonts w:eastAsiaTheme="majorEastAsia" w:cstheme="majorBidi"/>
                      <w:szCs w:val="28"/>
                    </w:rPr>
                    <w:t>Tanggal data diedit format :DATETIME</w:t>
                  </w:r>
                </w:p>
              </w:tc>
            </w:tr>
          </w:tbl>
          <w:p w14:paraId="4B96B5F4" w14:textId="77777777" w:rsidR="006A0516" w:rsidRDefault="006A0516" w:rsidP="007E4902">
            <w:pPr>
              <w:pStyle w:val="Konten"/>
              <w:spacing w:line="240" w:lineRule="auto"/>
              <w:rPr>
                <w:iCs/>
                <w:color w:val="FF0000"/>
                <w:szCs w:val="28"/>
              </w:rPr>
            </w:pPr>
          </w:p>
          <w:p w14:paraId="721E34DA" w14:textId="77777777" w:rsidR="007E4902" w:rsidRPr="006A0516" w:rsidRDefault="007E4902" w:rsidP="007E4902">
            <w:pPr>
              <w:pStyle w:val="Konten"/>
              <w:spacing w:line="240" w:lineRule="auto"/>
              <w:rPr>
                <w:iCs/>
                <w:color w:val="FF0000"/>
                <w:szCs w:val="28"/>
              </w:rPr>
            </w:pPr>
          </w:p>
          <w:p w14:paraId="1DC154ED" w14:textId="6FA91DBF" w:rsidR="006A0516" w:rsidRPr="006A0516" w:rsidRDefault="006A0516" w:rsidP="006A0516">
            <w:pPr>
              <w:pStyle w:val="Konten"/>
              <w:numPr>
                <w:ilvl w:val="0"/>
                <w:numId w:val="9"/>
              </w:numPr>
              <w:rPr>
                <w:rFonts w:eastAsiaTheme="majorEastAsia" w:cstheme="majorBidi"/>
                <w:sz w:val="36"/>
                <w:szCs w:val="26"/>
              </w:rPr>
            </w:pPr>
            <w:r>
              <w:rPr>
                <w:rFonts w:eastAsiaTheme="majorEastAsia" w:cstheme="majorBidi"/>
                <w:sz w:val="36"/>
                <w:szCs w:val="26"/>
              </w:rPr>
              <w:t>RestApi Wali murid</w:t>
            </w:r>
          </w:p>
          <w:p w14:paraId="012411E3" w14:textId="45E71675" w:rsidR="006A0516" w:rsidRPr="006A0516" w:rsidRDefault="006A0516" w:rsidP="006A0516">
            <w:pPr>
              <w:pStyle w:val="Konten"/>
              <w:numPr>
                <w:ilvl w:val="0"/>
                <w:numId w:val="12"/>
              </w:numPr>
              <w:spacing w:line="240" w:lineRule="auto"/>
              <w:rPr>
                <w:iCs/>
                <w:color w:val="FF0000"/>
                <w:szCs w:val="28"/>
              </w:rPr>
            </w:pPr>
            <w:r>
              <w:rPr>
                <w:rFonts w:eastAsiaTheme="majorEastAsia" w:cstheme="majorBidi"/>
                <w:szCs w:val="28"/>
              </w:rPr>
              <w:t>Read data pembayaran oleh wali murid</w:t>
            </w:r>
          </w:p>
          <w:tbl>
            <w:tblPr>
              <w:tblStyle w:val="TableGrid"/>
              <w:tblW w:w="0" w:type="auto"/>
              <w:tblInd w:w="720" w:type="dxa"/>
              <w:tblLook w:val="04A0" w:firstRow="1" w:lastRow="0" w:firstColumn="1" w:lastColumn="0" w:noHBand="0" w:noVBand="1"/>
            </w:tblPr>
            <w:tblGrid>
              <w:gridCol w:w="2755"/>
              <w:gridCol w:w="1248"/>
              <w:gridCol w:w="5266"/>
            </w:tblGrid>
            <w:tr w:rsidR="006A0516" w14:paraId="5A8783E5" w14:textId="77777777" w:rsidTr="000E72F8">
              <w:tc>
                <w:tcPr>
                  <w:tcW w:w="2755" w:type="dxa"/>
                </w:tcPr>
                <w:p w14:paraId="1D8CA68C"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37DE1AD5"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5EB82C47" w14:textId="1304A5AA" w:rsidR="006A0516" w:rsidRDefault="006A0516" w:rsidP="006A0516">
                  <w:pPr>
                    <w:pStyle w:val="Konten"/>
                    <w:rPr>
                      <w:iCs/>
                      <w:color w:val="FF0000"/>
                      <w:szCs w:val="28"/>
                    </w:rPr>
                  </w:pPr>
                  <w:r w:rsidRPr="00827768">
                    <w:rPr>
                      <w:rStyle w:val="Hyperlink"/>
                    </w:rPr>
                    <w:t>http://localhost:8080/</w:t>
                  </w:r>
                  <w:r w:rsidR="00E141F4">
                    <w:rPr>
                      <w:rStyle w:val="Hyperlink"/>
                    </w:rPr>
                    <w:t>walimurid</w:t>
                  </w:r>
                  <w:r>
                    <w:rPr>
                      <w:rStyle w:val="Hyperlink"/>
                    </w:rPr>
                    <w:t>/{id}</w:t>
                  </w:r>
                </w:p>
              </w:tc>
            </w:tr>
            <w:tr w:rsidR="006A0516" w14:paraId="4C320B82" w14:textId="77777777" w:rsidTr="000E72F8">
              <w:tc>
                <w:tcPr>
                  <w:tcW w:w="2755" w:type="dxa"/>
                </w:tcPr>
                <w:p w14:paraId="1BDBDBCF"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5C8C5217"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0E36178C" w14:textId="12944ED7" w:rsidR="006A0516" w:rsidRDefault="006A0516" w:rsidP="006A0516">
                  <w:pPr>
                    <w:pStyle w:val="Konten"/>
                    <w:rPr>
                      <w:iCs/>
                      <w:color w:val="FF0000"/>
                      <w:szCs w:val="28"/>
                    </w:rPr>
                  </w:pPr>
                  <w:r>
                    <w:rPr>
                      <w:iCs/>
                      <w:szCs w:val="28"/>
                    </w:rPr>
                    <w:t>GET</w:t>
                  </w:r>
                </w:p>
              </w:tc>
            </w:tr>
            <w:tr w:rsidR="006A0516" w14:paraId="3D265E3A" w14:textId="77777777" w:rsidTr="000E72F8">
              <w:tc>
                <w:tcPr>
                  <w:tcW w:w="9269" w:type="dxa"/>
                  <w:gridSpan w:val="3"/>
                </w:tcPr>
                <w:p w14:paraId="36F0562A"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089355EA" w14:textId="77777777" w:rsidTr="000E72F8">
              <w:tc>
                <w:tcPr>
                  <w:tcW w:w="2755" w:type="dxa"/>
                </w:tcPr>
                <w:p w14:paraId="03F9B02A"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1CE7ED9D"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14:paraId="5FBA84DA" w14:textId="77777777" w:rsidTr="000E72F8">
              <w:tc>
                <w:tcPr>
                  <w:tcW w:w="2755" w:type="dxa"/>
                </w:tcPr>
                <w:p w14:paraId="35301D75"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11E6D65E"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3D9F4A39" w14:textId="77777777" w:rsidTr="000E72F8">
              <w:tc>
                <w:tcPr>
                  <w:tcW w:w="2755" w:type="dxa"/>
                </w:tcPr>
                <w:p w14:paraId="11877B96"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159CDB8C"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3F5C8128" w14:textId="77777777" w:rsidTr="000E72F8">
              <w:tc>
                <w:tcPr>
                  <w:tcW w:w="2755" w:type="dxa"/>
                </w:tcPr>
                <w:p w14:paraId="22EF47AC"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509D5897"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29D50036" w14:textId="77777777" w:rsidTr="000E72F8">
              <w:tc>
                <w:tcPr>
                  <w:tcW w:w="2755" w:type="dxa"/>
                </w:tcPr>
                <w:p w14:paraId="5AD3AF60" w14:textId="77777777" w:rsidR="006A0516" w:rsidRDefault="006A0516" w:rsidP="006A0516">
                  <w:pPr>
                    <w:pStyle w:val="Konten"/>
                    <w:rPr>
                      <w:rFonts w:eastAsiaTheme="majorEastAsia" w:cstheme="majorBidi"/>
                      <w:szCs w:val="28"/>
                    </w:rPr>
                  </w:pPr>
                  <w:r>
                    <w:rPr>
                      <w:rFonts w:eastAsiaTheme="majorEastAsia" w:cstheme="majorBidi"/>
                      <w:szCs w:val="28"/>
                    </w:rPr>
                    <w:lastRenderedPageBreak/>
                    <w:t>nominal</w:t>
                  </w:r>
                </w:p>
              </w:tc>
              <w:tc>
                <w:tcPr>
                  <w:tcW w:w="6514" w:type="dxa"/>
                  <w:gridSpan w:val="2"/>
                </w:tcPr>
                <w:p w14:paraId="05FBD989"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3229B984" w14:textId="77777777" w:rsidTr="000E72F8">
              <w:tc>
                <w:tcPr>
                  <w:tcW w:w="2755" w:type="dxa"/>
                </w:tcPr>
                <w:p w14:paraId="6B75EE3B"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26414CBD"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bl>
          <w:p w14:paraId="57ED765E" w14:textId="77777777" w:rsidR="00DA08AF" w:rsidRDefault="00DA08AF" w:rsidP="00DB3B6B">
            <w:pPr>
              <w:pStyle w:val="Konten"/>
              <w:spacing w:line="240" w:lineRule="auto"/>
              <w:rPr>
                <w:iCs/>
                <w:color w:val="FF0000"/>
                <w:szCs w:val="28"/>
              </w:rPr>
            </w:pPr>
          </w:p>
          <w:p w14:paraId="257C22BD" w14:textId="57043222" w:rsidR="006A0516" w:rsidRPr="006A0516" w:rsidRDefault="006A0516" w:rsidP="00DB3B6B">
            <w:pPr>
              <w:pStyle w:val="Konten"/>
              <w:numPr>
                <w:ilvl w:val="0"/>
                <w:numId w:val="9"/>
              </w:numPr>
              <w:rPr>
                <w:rFonts w:eastAsiaTheme="majorEastAsia" w:cstheme="majorBidi"/>
                <w:sz w:val="36"/>
                <w:szCs w:val="26"/>
              </w:rPr>
            </w:pPr>
            <w:r>
              <w:rPr>
                <w:rFonts w:eastAsiaTheme="majorEastAsia" w:cstheme="majorBidi"/>
                <w:sz w:val="36"/>
                <w:szCs w:val="26"/>
              </w:rPr>
              <w:t>RestApi Siswa</w:t>
            </w:r>
          </w:p>
          <w:p w14:paraId="06A24DF9" w14:textId="4D5559E6" w:rsidR="006A0516" w:rsidRPr="006A0516" w:rsidRDefault="006A0516" w:rsidP="006A0516">
            <w:pPr>
              <w:pStyle w:val="Konten"/>
              <w:numPr>
                <w:ilvl w:val="0"/>
                <w:numId w:val="14"/>
              </w:numPr>
              <w:spacing w:line="240" w:lineRule="auto"/>
              <w:rPr>
                <w:iCs/>
                <w:color w:val="FF0000"/>
                <w:szCs w:val="28"/>
              </w:rPr>
            </w:pPr>
            <w:r>
              <w:rPr>
                <w:rFonts w:eastAsiaTheme="majorEastAsia" w:cstheme="majorBidi"/>
                <w:szCs w:val="28"/>
              </w:rPr>
              <w:t xml:space="preserve">Read data pembayaran oleh siswa </w:t>
            </w:r>
          </w:p>
          <w:tbl>
            <w:tblPr>
              <w:tblStyle w:val="TableGrid"/>
              <w:tblW w:w="0" w:type="auto"/>
              <w:tblInd w:w="720" w:type="dxa"/>
              <w:tblLook w:val="04A0" w:firstRow="1" w:lastRow="0" w:firstColumn="1" w:lastColumn="0" w:noHBand="0" w:noVBand="1"/>
            </w:tblPr>
            <w:tblGrid>
              <w:gridCol w:w="2755"/>
              <w:gridCol w:w="1248"/>
              <w:gridCol w:w="5266"/>
            </w:tblGrid>
            <w:tr w:rsidR="006A0516" w14:paraId="0FFE0A4C" w14:textId="77777777" w:rsidTr="000E72F8">
              <w:tc>
                <w:tcPr>
                  <w:tcW w:w="2755" w:type="dxa"/>
                </w:tcPr>
                <w:p w14:paraId="1B95ED6D"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61C2294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0B5F828" w14:textId="77777777" w:rsidR="006A0516" w:rsidRDefault="006A0516" w:rsidP="006A0516">
                  <w:pPr>
                    <w:pStyle w:val="Konten"/>
                    <w:rPr>
                      <w:iCs/>
                      <w:color w:val="FF0000"/>
                      <w:szCs w:val="28"/>
                    </w:rPr>
                  </w:pPr>
                  <w:r w:rsidRPr="00827768">
                    <w:rPr>
                      <w:rStyle w:val="Hyperlink"/>
                    </w:rPr>
                    <w:t>http://localhost:8080/</w:t>
                  </w:r>
                  <w:r>
                    <w:rPr>
                      <w:rStyle w:val="Hyperlink"/>
                    </w:rPr>
                    <w:t>siswa/{id}</w:t>
                  </w:r>
                </w:p>
              </w:tc>
            </w:tr>
            <w:tr w:rsidR="006A0516" w14:paraId="766B2B21" w14:textId="77777777" w:rsidTr="000E72F8">
              <w:tc>
                <w:tcPr>
                  <w:tcW w:w="2755" w:type="dxa"/>
                </w:tcPr>
                <w:p w14:paraId="1FDDD18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1BBB6882"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FA4F580" w14:textId="77777777" w:rsidR="006A0516" w:rsidRDefault="006A0516" w:rsidP="006A0516">
                  <w:pPr>
                    <w:pStyle w:val="Konten"/>
                    <w:rPr>
                      <w:iCs/>
                      <w:color w:val="FF0000"/>
                      <w:szCs w:val="28"/>
                    </w:rPr>
                  </w:pPr>
                  <w:r>
                    <w:rPr>
                      <w:iCs/>
                      <w:szCs w:val="28"/>
                    </w:rPr>
                    <w:t>GET</w:t>
                  </w:r>
                </w:p>
              </w:tc>
            </w:tr>
            <w:tr w:rsidR="006A0516" w14:paraId="46BF69B0" w14:textId="77777777" w:rsidTr="000E72F8">
              <w:tc>
                <w:tcPr>
                  <w:tcW w:w="9269" w:type="dxa"/>
                  <w:gridSpan w:val="3"/>
                </w:tcPr>
                <w:p w14:paraId="0862861B"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26275C4C" w14:textId="77777777" w:rsidTr="000E72F8">
              <w:tc>
                <w:tcPr>
                  <w:tcW w:w="2755" w:type="dxa"/>
                </w:tcPr>
                <w:p w14:paraId="38466166"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7F13656F"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14:paraId="7C58FCF5" w14:textId="77777777" w:rsidTr="000E72F8">
              <w:tc>
                <w:tcPr>
                  <w:tcW w:w="2755" w:type="dxa"/>
                </w:tcPr>
                <w:p w14:paraId="4F0C8495"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2E473214"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1326B294" w14:textId="77777777" w:rsidTr="000E72F8">
              <w:tc>
                <w:tcPr>
                  <w:tcW w:w="2755" w:type="dxa"/>
                </w:tcPr>
                <w:p w14:paraId="7CED3F15"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349A010A"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5AB8096B" w14:textId="77777777" w:rsidTr="000E72F8">
              <w:tc>
                <w:tcPr>
                  <w:tcW w:w="2755" w:type="dxa"/>
                </w:tcPr>
                <w:p w14:paraId="4E9D985A"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0EEAA491"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37832208" w14:textId="77777777" w:rsidTr="000E72F8">
              <w:tc>
                <w:tcPr>
                  <w:tcW w:w="2755" w:type="dxa"/>
                </w:tcPr>
                <w:p w14:paraId="614E374B" w14:textId="77777777" w:rsidR="006A0516" w:rsidRDefault="006A0516" w:rsidP="006A0516">
                  <w:pPr>
                    <w:pStyle w:val="Konten"/>
                    <w:rPr>
                      <w:rFonts w:eastAsiaTheme="majorEastAsia" w:cstheme="majorBidi"/>
                      <w:szCs w:val="28"/>
                    </w:rPr>
                  </w:pPr>
                  <w:r>
                    <w:rPr>
                      <w:rFonts w:eastAsiaTheme="majorEastAsia" w:cstheme="majorBidi"/>
                      <w:szCs w:val="28"/>
                    </w:rPr>
                    <w:t>nominal</w:t>
                  </w:r>
                </w:p>
              </w:tc>
              <w:tc>
                <w:tcPr>
                  <w:tcW w:w="6514" w:type="dxa"/>
                  <w:gridSpan w:val="2"/>
                </w:tcPr>
                <w:p w14:paraId="10AC27E4"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5EAABD09" w14:textId="77777777" w:rsidTr="000E72F8">
              <w:tc>
                <w:tcPr>
                  <w:tcW w:w="2755" w:type="dxa"/>
                </w:tcPr>
                <w:p w14:paraId="3CBD5C55"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478BF109"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bl>
          <w:p w14:paraId="414507D5" w14:textId="77777777" w:rsidR="00E141F4" w:rsidRDefault="00E141F4" w:rsidP="00DB3B6B">
            <w:pPr>
              <w:pStyle w:val="Konten"/>
              <w:rPr>
                <w:rFonts w:eastAsiaTheme="majorEastAsia" w:cstheme="majorBidi"/>
                <w:sz w:val="36"/>
                <w:szCs w:val="26"/>
              </w:rPr>
            </w:pPr>
          </w:p>
          <w:p w14:paraId="4ECFAE23" w14:textId="720ADAE3" w:rsidR="00DB3B6B" w:rsidRDefault="00DB3B6B" w:rsidP="00DB3B6B">
            <w:pPr>
              <w:pStyle w:val="Konten"/>
              <w:rPr>
                <w:rFonts w:eastAsiaTheme="majorEastAsia" w:cstheme="majorBidi"/>
                <w:sz w:val="36"/>
                <w:szCs w:val="26"/>
              </w:rPr>
            </w:pPr>
            <w:r w:rsidRPr="00DB3B6B">
              <w:rPr>
                <w:rFonts w:eastAsiaTheme="majorEastAsia" w:cstheme="majorBidi"/>
                <w:sz w:val="36"/>
                <w:szCs w:val="26"/>
              </w:rPr>
              <w:t>API Screenshot</w:t>
            </w:r>
          </w:p>
          <w:p w14:paraId="5A98E091" w14:textId="77777777" w:rsidR="00F1562B" w:rsidRDefault="00F1562B" w:rsidP="00B71550">
            <w:pPr>
              <w:pStyle w:val="Konten"/>
              <w:numPr>
                <w:ilvl w:val="0"/>
                <w:numId w:val="16"/>
              </w:numPr>
              <w:rPr>
                <w:rFonts w:eastAsiaTheme="majorEastAsia" w:cstheme="majorBidi"/>
                <w:sz w:val="36"/>
                <w:szCs w:val="26"/>
              </w:rPr>
            </w:pPr>
            <w:r>
              <w:rPr>
                <w:rFonts w:eastAsiaTheme="majorEastAsia" w:cstheme="majorBidi"/>
                <w:sz w:val="36"/>
                <w:szCs w:val="26"/>
              </w:rPr>
              <w:t>RestApi Bendahara</w:t>
            </w:r>
          </w:p>
          <w:p w14:paraId="35EBFD5B" w14:textId="77777777" w:rsidR="00F1562B" w:rsidRPr="003345D7" w:rsidRDefault="00F1562B" w:rsidP="001A1B7D">
            <w:pPr>
              <w:pStyle w:val="Konten"/>
              <w:numPr>
                <w:ilvl w:val="0"/>
                <w:numId w:val="15"/>
              </w:numPr>
              <w:spacing w:line="240" w:lineRule="auto"/>
              <w:rPr>
                <w:iCs/>
                <w:color w:val="FF0000"/>
                <w:szCs w:val="28"/>
              </w:rPr>
            </w:pPr>
            <w:r w:rsidRPr="003345D7">
              <w:rPr>
                <w:rFonts w:eastAsiaTheme="majorEastAsia" w:cstheme="majorBidi"/>
                <w:szCs w:val="28"/>
              </w:rPr>
              <w:t>Input data pembayaran oleh bendahara</w:t>
            </w:r>
          </w:p>
          <w:p w14:paraId="17AF6660" w14:textId="77777777" w:rsidR="003345D7" w:rsidRDefault="003345D7" w:rsidP="00E141F4">
            <w:pPr>
              <w:pStyle w:val="Konten"/>
              <w:spacing w:line="240" w:lineRule="auto"/>
              <w:ind w:left="720"/>
              <w:rPr>
                <w:noProof/>
              </w:rPr>
            </w:pPr>
          </w:p>
          <w:p w14:paraId="3D0644B6" w14:textId="338530D7" w:rsidR="00E141F4" w:rsidRPr="00DA08AF" w:rsidRDefault="00E141F4" w:rsidP="00E141F4">
            <w:pPr>
              <w:pStyle w:val="Konten"/>
              <w:spacing w:line="240" w:lineRule="auto"/>
              <w:ind w:left="720"/>
              <w:rPr>
                <w:iCs/>
                <w:color w:val="FF0000"/>
                <w:szCs w:val="28"/>
              </w:rPr>
            </w:pPr>
            <w:r>
              <w:rPr>
                <w:noProof/>
              </w:rPr>
              <w:drawing>
                <wp:inline distT="0" distB="0" distL="0" distR="0" wp14:anchorId="26362180" wp14:editId="6B839F5A">
                  <wp:extent cx="5894061" cy="2520564"/>
                  <wp:effectExtent l="0" t="0" r="0" b="0"/>
                  <wp:docPr id="5859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0436" name=""/>
                          <pic:cNvPicPr/>
                        </pic:nvPicPr>
                        <pic:blipFill rotWithShape="1">
                          <a:blip r:embed="rId11"/>
                          <a:srcRect b="23973"/>
                          <a:stretch/>
                        </pic:blipFill>
                        <pic:spPr bwMode="auto">
                          <a:xfrm>
                            <a:off x="0" y="0"/>
                            <a:ext cx="5994582" cy="2563551"/>
                          </a:xfrm>
                          <a:prstGeom prst="rect">
                            <a:avLst/>
                          </a:prstGeom>
                          <a:ln>
                            <a:noFill/>
                          </a:ln>
                          <a:extLst>
                            <a:ext uri="{53640926-AAD7-44D8-BBD7-CCE9431645EC}">
                              <a14:shadowObscured xmlns:a14="http://schemas.microsoft.com/office/drawing/2010/main"/>
                            </a:ext>
                          </a:extLst>
                        </pic:spPr>
                      </pic:pic>
                    </a:graphicData>
                  </a:graphic>
                </wp:inline>
              </w:drawing>
            </w:r>
          </w:p>
          <w:p w14:paraId="435602B6" w14:textId="32F1306B" w:rsidR="00B86022" w:rsidRPr="003345D7" w:rsidRDefault="00E141F4" w:rsidP="00D345BD">
            <w:pPr>
              <w:pStyle w:val="Konten"/>
              <w:spacing w:line="240" w:lineRule="auto"/>
              <w:ind w:left="720"/>
              <w:jc w:val="both"/>
              <w:rPr>
                <w:iCs/>
                <w:szCs w:val="28"/>
              </w:rPr>
            </w:pPr>
            <w:r w:rsidRPr="003345D7">
              <w:rPr>
                <w:iCs/>
                <w:szCs w:val="28"/>
              </w:rPr>
              <w:t xml:space="preserve">Untuk menambahkan data pembayaran menggunakan metode POST, kolom yang diisi secara manual meliputi nis, nama_siswa, nominal, dan berita. Kolom tanggal, created_at, dan updated_at akan diisi secara otomatis menggunakan current_timestamp. Ketika data berhasil ditambahkan, kode status 201 (Created) akan muncul pada network, dan pesan "Data </w:t>
            </w:r>
            <w:r w:rsidR="00C553B8">
              <w:rPr>
                <w:iCs/>
                <w:szCs w:val="28"/>
              </w:rPr>
              <w:t>B</w:t>
            </w:r>
            <w:r w:rsidRPr="003345D7">
              <w:rPr>
                <w:iCs/>
                <w:szCs w:val="28"/>
              </w:rPr>
              <w:t xml:space="preserve">erhasil </w:t>
            </w:r>
            <w:r w:rsidR="00C553B8">
              <w:rPr>
                <w:iCs/>
                <w:szCs w:val="28"/>
              </w:rPr>
              <w:t>D</w:t>
            </w:r>
            <w:r w:rsidRPr="003345D7">
              <w:rPr>
                <w:iCs/>
                <w:szCs w:val="28"/>
              </w:rPr>
              <w:t>itambahkan" akan ditampilkan untuk memberikan umpan balik kepada pengguna bahwa data telah berhasil ditambahkan.</w:t>
            </w:r>
          </w:p>
          <w:p w14:paraId="4E11A036" w14:textId="77777777" w:rsidR="00E141F4" w:rsidRPr="00B86022" w:rsidRDefault="00E141F4" w:rsidP="00D345BD">
            <w:pPr>
              <w:pStyle w:val="Konten"/>
              <w:spacing w:line="240" w:lineRule="auto"/>
              <w:ind w:left="720"/>
              <w:jc w:val="both"/>
              <w:rPr>
                <w:iCs/>
                <w:color w:val="FF0000"/>
                <w:szCs w:val="28"/>
              </w:rPr>
            </w:pPr>
          </w:p>
          <w:p w14:paraId="642288CD" w14:textId="1EEE9EFD" w:rsidR="00F1562B" w:rsidRPr="00290039" w:rsidRDefault="00F1562B" w:rsidP="001A1B7D">
            <w:pPr>
              <w:pStyle w:val="Konten"/>
              <w:numPr>
                <w:ilvl w:val="0"/>
                <w:numId w:val="15"/>
              </w:numPr>
              <w:spacing w:line="240" w:lineRule="auto"/>
              <w:rPr>
                <w:iCs/>
                <w:color w:val="FF0000"/>
                <w:szCs w:val="28"/>
              </w:rPr>
            </w:pPr>
            <w:r>
              <w:rPr>
                <w:rFonts w:eastAsiaTheme="majorEastAsia" w:cstheme="majorBidi"/>
                <w:szCs w:val="28"/>
              </w:rPr>
              <w:lastRenderedPageBreak/>
              <w:t>Read data pembayaran oleh bendahara</w:t>
            </w:r>
          </w:p>
          <w:p w14:paraId="446E3080" w14:textId="66D9FBA6" w:rsidR="00F1562B" w:rsidRDefault="00E141F4" w:rsidP="00E141F4">
            <w:pPr>
              <w:pStyle w:val="Konten"/>
              <w:spacing w:line="240" w:lineRule="auto"/>
              <w:ind w:left="720"/>
              <w:rPr>
                <w:iCs/>
                <w:color w:val="FF0000"/>
                <w:szCs w:val="28"/>
              </w:rPr>
            </w:pPr>
            <w:r>
              <w:rPr>
                <w:iCs/>
                <w:noProof/>
                <w:color w:val="FF0000"/>
                <w:szCs w:val="28"/>
              </w:rPr>
              <w:drawing>
                <wp:inline distT="0" distB="0" distL="0" distR="0" wp14:anchorId="7803879F" wp14:editId="1AAA4CD2">
                  <wp:extent cx="5836257" cy="3008583"/>
                  <wp:effectExtent l="0" t="0" r="0" b="1905"/>
                  <wp:docPr id="1182771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274"/>
                          <a:stretch/>
                        </pic:blipFill>
                        <pic:spPr bwMode="auto">
                          <a:xfrm>
                            <a:off x="0" y="0"/>
                            <a:ext cx="5935549" cy="3059768"/>
                          </a:xfrm>
                          <a:prstGeom prst="rect">
                            <a:avLst/>
                          </a:prstGeom>
                          <a:noFill/>
                          <a:ln>
                            <a:noFill/>
                          </a:ln>
                          <a:extLst>
                            <a:ext uri="{53640926-AAD7-44D8-BBD7-CCE9431645EC}">
                              <a14:shadowObscured xmlns:a14="http://schemas.microsoft.com/office/drawing/2010/main"/>
                            </a:ext>
                          </a:extLst>
                        </pic:spPr>
                      </pic:pic>
                    </a:graphicData>
                  </a:graphic>
                </wp:inline>
              </w:drawing>
            </w:r>
          </w:p>
          <w:p w14:paraId="36CCD951" w14:textId="68B0A8A9" w:rsidR="00B86022" w:rsidRPr="003345D7" w:rsidRDefault="00B86022" w:rsidP="00B86022">
            <w:pPr>
              <w:pStyle w:val="Konten"/>
              <w:spacing w:line="240" w:lineRule="auto"/>
              <w:ind w:left="720"/>
              <w:jc w:val="both"/>
              <w:rPr>
                <w:iCs/>
                <w:szCs w:val="28"/>
              </w:rPr>
            </w:pPr>
            <w:r w:rsidRPr="003345D7">
              <w:rPr>
                <w:iCs/>
                <w:szCs w:val="28"/>
              </w:rPr>
              <w:t>Read data pemba</w:t>
            </w:r>
            <w:r w:rsidR="00B63A48" w:rsidRPr="003345D7">
              <w:rPr>
                <w:iCs/>
                <w:szCs w:val="28"/>
              </w:rPr>
              <w:t>y</w:t>
            </w:r>
            <w:r w:rsidRPr="003345D7">
              <w:rPr>
                <w:iCs/>
                <w:szCs w:val="28"/>
              </w:rPr>
              <w:t>aran untuk bendahara menggunakan metode GET dan akan menampilkan semua rincian pembayaran dari id, tanggal, nis, nama_siswa, nominal, berita, created_at, update_at. Selain itu bendahara dapat menampilkan semua data pembayaran dari semua siswa.</w:t>
            </w:r>
            <w:r w:rsidR="00D345BD" w:rsidRPr="003345D7">
              <w:rPr>
                <w:iCs/>
                <w:szCs w:val="28"/>
              </w:rPr>
              <w:t xml:space="preserve"> Saat pengisian berhasil kode 200 OK akan muncul pada network. Dan muncul pesan “success” disertai dengan data-data yang muncul. </w:t>
            </w:r>
          </w:p>
          <w:p w14:paraId="41BD36E5" w14:textId="77777777" w:rsidR="00B86022" w:rsidRDefault="00B86022" w:rsidP="00B86022">
            <w:pPr>
              <w:pStyle w:val="Konten"/>
              <w:spacing w:line="240" w:lineRule="auto"/>
              <w:ind w:left="720"/>
              <w:jc w:val="both"/>
              <w:rPr>
                <w:iCs/>
                <w:color w:val="FF0000"/>
                <w:szCs w:val="28"/>
              </w:rPr>
            </w:pPr>
          </w:p>
          <w:p w14:paraId="52478168" w14:textId="77777777" w:rsidR="00F1562B" w:rsidRPr="00290039" w:rsidRDefault="00F1562B" w:rsidP="001A1B7D">
            <w:pPr>
              <w:pStyle w:val="Konten"/>
              <w:numPr>
                <w:ilvl w:val="0"/>
                <w:numId w:val="15"/>
              </w:numPr>
              <w:spacing w:line="240" w:lineRule="auto"/>
              <w:rPr>
                <w:iCs/>
                <w:color w:val="FF0000"/>
                <w:szCs w:val="28"/>
              </w:rPr>
            </w:pPr>
            <w:r>
              <w:rPr>
                <w:rFonts w:eastAsiaTheme="majorEastAsia" w:cstheme="majorBidi"/>
                <w:szCs w:val="28"/>
              </w:rPr>
              <w:t>Update data pembayaran oleh bendahara</w:t>
            </w:r>
          </w:p>
          <w:p w14:paraId="784103FB" w14:textId="77777777" w:rsidR="003345D7" w:rsidRDefault="003345D7" w:rsidP="00B71550">
            <w:pPr>
              <w:pStyle w:val="Konten"/>
              <w:spacing w:line="240" w:lineRule="auto"/>
              <w:ind w:left="720"/>
              <w:rPr>
                <w:noProof/>
              </w:rPr>
            </w:pPr>
          </w:p>
          <w:p w14:paraId="69CB7E35" w14:textId="2E687443" w:rsidR="00B71550" w:rsidRDefault="00B71550" w:rsidP="00B71550">
            <w:pPr>
              <w:pStyle w:val="Konten"/>
              <w:spacing w:line="240" w:lineRule="auto"/>
              <w:ind w:left="720"/>
              <w:rPr>
                <w:iCs/>
                <w:color w:val="FF0000"/>
                <w:szCs w:val="28"/>
              </w:rPr>
            </w:pPr>
            <w:r>
              <w:rPr>
                <w:noProof/>
              </w:rPr>
              <w:drawing>
                <wp:inline distT="0" distB="0" distL="0" distR="0" wp14:anchorId="65240EAF" wp14:editId="1F94E6D6">
                  <wp:extent cx="5822936" cy="2560320"/>
                  <wp:effectExtent l="0" t="0" r="6985" b="0"/>
                  <wp:docPr id="204898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0898" name=""/>
                          <pic:cNvPicPr/>
                        </pic:nvPicPr>
                        <pic:blipFill rotWithShape="1">
                          <a:blip r:embed="rId13"/>
                          <a:srcRect b="21830"/>
                          <a:stretch/>
                        </pic:blipFill>
                        <pic:spPr bwMode="auto">
                          <a:xfrm>
                            <a:off x="0" y="0"/>
                            <a:ext cx="5844373" cy="2569746"/>
                          </a:xfrm>
                          <a:prstGeom prst="rect">
                            <a:avLst/>
                          </a:prstGeom>
                          <a:ln>
                            <a:noFill/>
                          </a:ln>
                          <a:extLst>
                            <a:ext uri="{53640926-AAD7-44D8-BBD7-CCE9431645EC}">
                              <a14:shadowObscured xmlns:a14="http://schemas.microsoft.com/office/drawing/2010/main"/>
                            </a:ext>
                          </a:extLst>
                        </pic:spPr>
                      </pic:pic>
                    </a:graphicData>
                  </a:graphic>
                </wp:inline>
              </w:drawing>
            </w:r>
          </w:p>
          <w:p w14:paraId="6BD1E89A" w14:textId="0FD7E615" w:rsidR="00E141F4" w:rsidRPr="003345D7" w:rsidRDefault="00E141F4" w:rsidP="00B71550">
            <w:pPr>
              <w:pStyle w:val="Konten"/>
              <w:spacing w:line="240" w:lineRule="auto"/>
              <w:ind w:left="720"/>
              <w:jc w:val="both"/>
              <w:rPr>
                <w:iCs/>
                <w:szCs w:val="28"/>
              </w:rPr>
            </w:pPr>
            <w:r w:rsidRPr="003345D7">
              <w:rPr>
                <w:iCs/>
                <w:szCs w:val="28"/>
              </w:rPr>
              <w:t xml:space="preserve">Sebelum melakukan pembaruan (update) data, kita akan menentukan data mana yang akan diupdate berdasarkan ID yang dimasukkan. Untuk melakukan pembaruan data pembayaran menggunakan metode PUT, kolom yang dapat diupdate adalah nis, nama_siswa, nominal, dan berita. Kolom updated_at akan diisi secara otomatis dengan waktu saat data diupdate. Dengan demikian, ketika pembaruan data berhasil dilakukan, kolom updated_at akan menunjukkan </w:t>
            </w:r>
            <w:r w:rsidRPr="003345D7">
              <w:rPr>
                <w:iCs/>
                <w:szCs w:val="28"/>
              </w:rPr>
              <w:lastRenderedPageBreak/>
              <w:t>timestamp terbaru yang menandakan kapan terakhir kali data tersebut diperbarui.</w:t>
            </w:r>
            <w:r w:rsidR="00B71550" w:rsidRPr="003345D7">
              <w:rPr>
                <w:iCs/>
                <w:szCs w:val="28"/>
              </w:rPr>
              <w:t xml:space="preserve"> Saat pengisian berhasil kode 200 OK akan muncul pada network. Dan muncul pesan “Data Berhasil diubah” disertai dengan data-data yang muncul.</w:t>
            </w:r>
          </w:p>
          <w:p w14:paraId="3C1A88CC" w14:textId="77777777" w:rsidR="00B71550" w:rsidRPr="00B71550" w:rsidRDefault="00B71550" w:rsidP="00B71550">
            <w:pPr>
              <w:pStyle w:val="Konten"/>
              <w:spacing w:line="240" w:lineRule="auto"/>
              <w:ind w:left="720"/>
              <w:jc w:val="both"/>
              <w:rPr>
                <w:iCs/>
                <w:color w:val="FF0000"/>
                <w:sz w:val="24"/>
                <w:szCs w:val="24"/>
              </w:rPr>
            </w:pPr>
          </w:p>
          <w:p w14:paraId="3478606D" w14:textId="5E982DE6" w:rsidR="00F1562B" w:rsidRPr="00B71550" w:rsidRDefault="00B71550" w:rsidP="00F1562B">
            <w:pPr>
              <w:pStyle w:val="Konten"/>
              <w:numPr>
                <w:ilvl w:val="0"/>
                <w:numId w:val="15"/>
              </w:numPr>
              <w:spacing w:line="240" w:lineRule="auto"/>
              <w:rPr>
                <w:rFonts w:eastAsiaTheme="majorEastAsia" w:cstheme="majorBidi"/>
                <w:szCs w:val="28"/>
              </w:rPr>
            </w:pPr>
            <w:r w:rsidRPr="00B71550">
              <w:rPr>
                <w:rFonts w:eastAsiaTheme="majorEastAsia" w:cstheme="majorBidi"/>
                <w:szCs w:val="28"/>
              </w:rPr>
              <w:t>Delete data pembayaran oleh bendahara.</w:t>
            </w:r>
          </w:p>
          <w:p w14:paraId="2DD6E8C0" w14:textId="77777777" w:rsidR="003345D7" w:rsidRDefault="003345D7" w:rsidP="00B63A48">
            <w:pPr>
              <w:pStyle w:val="Konten"/>
              <w:spacing w:line="240" w:lineRule="auto"/>
              <w:ind w:left="720"/>
              <w:rPr>
                <w:noProof/>
              </w:rPr>
            </w:pPr>
          </w:p>
          <w:p w14:paraId="7920DF50" w14:textId="79863CC9" w:rsidR="00B63A48" w:rsidRDefault="00B71550" w:rsidP="00B63A48">
            <w:pPr>
              <w:pStyle w:val="Konten"/>
              <w:spacing w:line="240" w:lineRule="auto"/>
              <w:ind w:left="720"/>
              <w:rPr>
                <w:iCs/>
                <w:color w:val="FF0000"/>
                <w:szCs w:val="28"/>
              </w:rPr>
            </w:pPr>
            <w:r>
              <w:rPr>
                <w:noProof/>
              </w:rPr>
              <w:drawing>
                <wp:inline distT="0" distB="0" distL="0" distR="0" wp14:anchorId="484A438B" wp14:editId="66F5C4E8">
                  <wp:extent cx="5510254" cy="2422686"/>
                  <wp:effectExtent l="0" t="0" r="0" b="0"/>
                  <wp:docPr id="17117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53369" name=""/>
                          <pic:cNvPicPr/>
                        </pic:nvPicPr>
                        <pic:blipFill rotWithShape="1">
                          <a:blip r:embed="rId14"/>
                          <a:srcRect b="21835"/>
                          <a:stretch/>
                        </pic:blipFill>
                        <pic:spPr bwMode="auto">
                          <a:xfrm>
                            <a:off x="0" y="0"/>
                            <a:ext cx="5583796" cy="2455020"/>
                          </a:xfrm>
                          <a:prstGeom prst="rect">
                            <a:avLst/>
                          </a:prstGeom>
                          <a:ln>
                            <a:noFill/>
                          </a:ln>
                          <a:extLst>
                            <a:ext uri="{53640926-AAD7-44D8-BBD7-CCE9431645EC}">
                              <a14:shadowObscured xmlns:a14="http://schemas.microsoft.com/office/drawing/2010/main"/>
                            </a:ext>
                          </a:extLst>
                        </pic:spPr>
                      </pic:pic>
                    </a:graphicData>
                  </a:graphic>
                </wp:inline>
              </w:drawing>
            </w:r>
          </w:p>
          <w:p w14:paraId="0FAB2179" w14:textId="728432F7" w:rsidR="00B71550" w:rsidRPr="003345D7" w:rsidRDefault="00B71550" w:rsidP="003345D7">
            <w:pPr>
              <w:pStyle w:val="Konten"/>
              <w:spacing w:line="240" w:lineRule="auto"/>
              <w:ind w:left="720"/>
              <w:jc w:val="both"/>
              <w:rPr>
                <w:iCs/>
                <w:szCs w:val="28"/>
              </w:rPr>
            </w:pPr>
            <w:r w:rsidRPr="003345D7">
              <w:rPr>
                <w:iCs/>
                <w:szCs w:val="28"/>
              </w:rPr>
              <w:t>Sebelum melakukan pembaruan delete data, kita akan menentukan data mana yang akan dihapus berdasarkan ID yang dimasukkan. Untuk menghapus data pembayaran menggunakan metode DELETE. Saat penghapusan data berhasil kode 200 akan muncul pada network. Dan muncul pesan “Data Berhasil dihapus”.</w:t>
            </w:r>
          </w:p>
          <w:p w14:paraId="757A757D" w14:textId="77777777" w:rsidR="00B71550" w:rsidRDefault="00B71550" w:rsidP="00B63A48">
            <w:pPr>
              <w:pStyle w:val="Konten"/>
              <w:spacing w:line="240" w:lineRule="auto"/>
              <w:ind w:left="720"/>
              <w:rPr>
                <w:iCs/>
                <w:color w:val="FF0000"/>
                <w:szCs w:val="28"/>
              </w:rPr>
            </w:pPr>
          </w:p>
          <w:p w14:paraId="7A1818BD" w14:textId="40B19E26" w:rsidR="00F1562B" w:rsidRPr="00B71550" w:rsidRDefault="00B71550" w:rsidP="00B71550">
            <w:pPr>
              <w:pStyle w:val="Konten"/>
              <w:numPr>
                <w:ilvl w:val="0"/>
                <w:numId w:val="16"/>
              </w:numPr>
              <w:rPr>
                <w:rFonts w:eastAsiaTheme="majorEastAsia" w:cstheme="majorBidi"/>
                <w:sz w:val="36"/>
                <w:szCs w:val="26"/>
              </w:rPr>
            </w:pPr>
            <w:r w:rsidRPr="00B71550">
              <w:rPr>
                <w:rFonts w:eastAsiaTheme="majorEastAsia" w:cstheme="majorBidi"/>
                <w:sz w:val="36"/>
                <w:szCs w:val="26"/>
              </w:rPr>
              <w:t>RestApi Kepala Sekolah</w:t>
            </w:r>
          </w:p>
          <w:p w14:paraId="411FE910" w14:textId="792B3E12" w:rsidR="003345D7" w:rsidRPr="003345D7" w:rsidRDefault="00F1562B" w:rsidP="003345D7">
            <w:pPr>
              <w:pStyle w:val="Konten"/>
              <w:numPr>
                <w:ilvl w:val="0"/>
                <w:numId w:val="17"/>
              </w:numPr>
              <w:spacing w:line="240" w:lineRule="auto"/>
              <w:rPr>
                <w:iCs/>
                <w:color w:val="FF0000"/>
                <w:szCs w:val="28"/>
              </w:rPr>
            </w:pPr>
            <w:r>
              <w:rPr>
                <w:rFonts w:eastAsiaTheme="majorEastAsia" w:cstheme="majorBidi"/>
                <w:szCs w:val="28"/>
              </w:rPr>
              <w:t>Read data pembayaran oleh Kepala Sekolah</w:t>
            </w:r>
          </w:p>
          <w:p w14:paraId="235D1CA1" w14:textId="2CAE9892" w:rsidR="00F1562B" w:rsidRDefault="00B71550" w:rsidP="00F1562B">
            <w:pPr>
              <w:pStyle w:val="Konten"/>
              <w:spacing w:line="240" w:lineRule="auto"/>
              <w:ind w:left="720"/>
              <w:rPr>
                <w:iCs/>
                <w:color w:val="FF0000"/>
                <w:szCs w:val="28"/>
              </w:rPr>
            </w:pPr>
            <w:r>
              <w:rPr>
                <w:noProof/>
              </w:rPr>
              <w:drawing>
                <wp:inline distT="0" distB="0" distL="0" distR="0" wp14:anchorId="2F4DEF79" wp14:editId="3F33436E">
                  <wp:extent cx="5788550" cy="2981325"/>
                  <wp:effectExtent l="0" t="0" r="3175" b="0"/>
                  <wp:docPr id="127089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7426" name=""/>
                          <pic:cNvPicPr/>
                        </pic:nvPicPr>
                        <pic:blipFill rotWithShape="1">
                          <a:blip r:embed="rId15"/>
                          <a:srcRect r="325" b="8734"/>
                          <a:stretch/>
                        </pic:blipFill>
                        <pic:spPr bwMode="auto">
                          <a:xfrm>
                            <a:off x="0" y="0"/>
                            <a:ext cx="5809205" cy="2991963"/>
                          </a:xfrm>
                          <a:prstGeom prst="rect">
                            <a:avLst/>
                          </a:prstGeom>
                          <a:ln>
                            <a:noFill/>
                          </a:ln>
                          <a:extLst>
                            <a:ext uri="{53640926-AAD7-44D8-BBD7-CCE9431645EC}">
                              <a14:shadowObscured xmlns:a14="http://schemas.microsoft.com/office/drawing/2010/main"/>
                            </a:ext>
                          </a:extLst>
                        </pic:spPr>
                      </pic:pic>
                    </a:graphicData>
                  </a:graphic>
                </wp:inline>
              </w:drawing>
            </w:r>
          </w:p>
          <w:p w14:paraId="42BEFCD8" w14:textId="186E679F" w:rsidR="003345D7" w:rsidRPr="003345D7" w:rsidRDefault="00B71550" w:rsidP="003345D7">
            <w:pPr>
              <w:pStyle w:val="Konten"/>
              <w:spacing w:line="240" w:lineRule="auto"/>
              <w:ind w:left="720"/>
              <w:jc w:val="both"/>
              <w:rPr>
                <w:iCs/>
                <w:szCs w:val="28"/>
              </w:rPr>
            </w:pPr>
            <w:r w:rsidRPr="003345D7">
              <w:rPr>
                <w:iCs/>
                <w:szCs w:val="28"/>
              </w:rPr>
              <w:t xml:space="preserve">Read data pembayaran untuk kepala sekolah menggunakan metode GET dan akan menampilkan semua rincian pembayaran dari id, tanggal, nis, nama_siswa, nominal, berita, created_at, update_at. Selain itu kepala sekolah dapat </w:t>
            </w:r>
            <w:r w:rsidRPr="003345D7">
              <w:rPr>
                <w:iCs/>
                <w:szCs w:val="28"/>
              </w:rPr>
              <w:lastRenderedPageBreak/>
              <w:t xml:space="preserve">menampilkan semua data pembayaran dari semua siswa. Saat pengisian berhasil kode 200 OK akan muncul pada network. Dan muncul pesan “success” disertai dengan data-data yang muncul. </w:t>
            </w:r>
          </w:p>
          <w:p w14:paraId="41BD917A" w14:textId="77777777" w:rsidR="003345D7" w:rsidRDefault="003345D7" w:rsidP="006B1B6D">
            <w:pPr>
              <w:pStyle w:val="Konten"/>
              <w:spacing w:line="240" w:lineRule="auto"/>
              <w:jc w:val="both"/>
              <w:rPr>
                <w:iCs/>
                <w:szCs w:val="28"/>
              </w:rPr>
            </w:pPr>
          </w:p>
          <w:p w14:paraId="5F42558D" w14:textId="0DF33180" w:rsidR="006B1B6D" w:rsidRPr="006B1B6D" w:rsidRDefault="00F1562B" w:rsidP="006B1B6D">
            <w:pPr>
              <w:pStyle w:val="Konten"/>
              <w:numPr>
                <w:ilvl w:val="0"/>
                <w:numId w:val="16"/>
              </w:numPr>
              <w:rPr>
                <w:rFonts w:eastAsiaTheme="majorEastAsia" w:cstheme="majorBidi"/>
                <w:sz w:val="36"/>
                <w:szCs w:val="26"/>
              </w:rPr>
            </w:pPr>
            <w:r w:rsidRPr="006B1B6D">
              <w:rPr>
                <w:rFonts w:eastAsiaTheme="majorEastAsia" w:cstheme="majorBidi"/>
                <w:sz w:val="36"/>
                <w:szCs w:val="26"/>
              </w:rPr>
              <w:t>RestApi Wali murid</w:t>
            </w:r>
          </w:p>
          <w:p w14:paraId="50187930" w14:textId="29F6D900" w:rsidR="003345D7" w:rsidRPr="003345D7" w:rsidRDefault="00F1562B" w:rsidP="003345D7">
            <w:pPr>
              <w:pStyle w:val="Konten"/>
              <w:numPr>
                <w:ilvl w:val="0"/>
                <w:numId w:val="18"/>
              </w:numPr>
              <w:spacing w:line="240" w:lineRule="auto"/>
              <w:rPr>
                <w:iCs/>
                <w:color w:val="FF0000"/>
                <w:szCs w:val="28"/>
              </w:rPr>
            </w:pPr>
            <w:r>
              <w:rPr>
                <w:rFonts w:eastAsiaTheme="majorEastAsia" w:cstheme="majorBidi"/>
                <w:szCs w:val="28"/>
              </w:rPr>
              <w:t>Read data pembayaran oleh wali murid</w:t>
            </w:r>
          </w:p>
          <w:p w14:paraId="2417D8CE" w14:textId="69F7522D" w:rsidR="00B71550" w:rsidRDefault="003345D7" w:rsidP="00B71550">
            <w:pPr>
              <w:pStyle w:val="Konten"/>
              <w:spacing w:line="240" w:lineRule="auto"/>
              <w:ind w:left="720"/>
              <w:rPr>
                <w:rFonts w:cstheme="majorBidi"/>
                <w:szCs w:val="28"/>
              </w:rPr>
            </w:pPr>
            <w:r>
              <w:rPr>
                <w:noProof/>
              </w:rPr>
              <w:drawing>
                <wp:inline distT="0" distB="0" distL="0" distR="0" wp14:anchorId="6813582B" wp14:editId="246C30A2">
                  <wp:extent cx="5208104" cy="2366605"/>
                  <wp:effectExtent l="0" t="0" r="0" b="0"/>
                  <wp:docPr id="8629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00642" name=""/>
                          <pic:cNvPicPr/>
                        </pic:nvPicPr>
                        <pic:blipFill rotWithShape="1">
                          <a:blip r:embed="rId16"/>
                          <a:srcRect b="19214"/>
                          <a:stretch/>
                        </pic:blipFill>
                        <pic:spPr bwMode="auto">
                          <a:xfrm>
                            <a:off x="0" y="0"/>
                            <a:ext cx="5272336" cy="2395792"/>
                          </a:xfrm>
                          <a:prstGeom prst="rect">
                            <a:avLst/>
                          </a:prstGeom>
                          <a:ln>
                            <a:noFill/>
                          </a:ln>
                          <a:extLst>
                            <a:ext uri="{53640926-AAD7-44D8-BBD7-CCE9431645EC}">
                              <a14:shadowObscured xmlns:a14="http://schemas.microsoft.com/office/drawing/2010/main"/>
                            </a:ext>
                          </a:extLst>
                        </pic:spPr>
                      </pic:pic>
                    </a:graphicData>
                  </a:graphic>
                </wp:inline>
              </w:drawing>
            </w:r>
          </w:p>
          <w:p w14:paraId="0DC04E98" w14:textId="77777777" w:rsidR="00B71550" w:rsidRPr="00B71550" w:rsidRDefault="00B71550" w:rsidP="00B71550">
            <w:pPr>
              <w:pStyle w:val="Konten"/>
              <w:spacing w:line="240" w:lineRule="auto"/>
              <w:ind w:left="720"/>
              <w:rPr>
                <w:iCs/>
                <w:color w:val="FF0000"/>
                <w:szCs w:val="28"/>
              </w:rPr>
            </w:pPr>
          </w:p>
          <w:p w14:paraId="49303711" w14:textId="0BDE74A7" w:rsidR="006B1B6D" w:rsidRDefault="003345D7" w:rsidP="007E4902">
            <w:pPr>
              <w:pStyle w:val="Konten"/>
              <w:spacing w:line="240" w:lineRule="auto"/>
              <w:ind w:left="720"/>
              <w:jc w:val="both"/>
              <w:rPr>
                <w:iCs/>
                <w:szCs w:val="28"/>
              </w:rPr>
            </w:pPr>
            <w:r>
              <w:rPr>
                <w:iCs/>
                <w:szCs w:val="28"/>
              </w:rPr>
              <w:t>Sebelum menampilkan data, data yang dit</w:t>
            </w:r>
            <w:r w:rsidR="006B1B6D">
              <w:rPr>
                <w:iCs/>
                <w:szCs w:val="28"/>
              </w:rPr>
              <w:t>a</w:t>
            </w:r>
            <w:r>
              <w:rPr>
                <w:iCs/>
                <w:szCs w:val="28"/>
              </w:rPr>
              <w:t xml:space="preserve">mpilkan </w:t>
            </w:r>
            <w:r w:rsidRPr="003345D7">
              <w:rPr>
                <w:iCs/>
                <w:szCs w:val="28"/>
              </w:rPr>
              <w:t>berdasarkan ID yang dimasukkan</w:t>
            </w:r>
            <w:r>
              <w:rPr>
                <w:iCs/>
                <w:szCs w:val="28"/>
              </w:rPr>
              <w:t>.</w:t>
            </w:r>
            <w:r w:rsidRPr="003345D7">
              <w:rPr>
                <w:iCs/>
                <w:szCs w:val="28"/>
              </w:rPr>
              <w:t xml:space="preserve"> Read data </w:t>
            </w:r>
            <w:r>
              <w:rPr>
                <w:iCs/>
                <w:szCs w:val="28"/>
              </w:rPr>
              <w:t>histori pembayaran</w:t>
            </w:r>
            <w:r w:rsidRPr="003345D7">
              <w:rPr>
                <w:iCs/>
                <w:szCs w:val="28"/>
              </w:rPr>
              <w:t xml:space="preserve"> untuk </w:t>
            </w:r>
            <w:r>
              <w:rPr>
                <w:iCs/>
                <w:szCs w:val="28"/>
              </w:rPr>
              <w:t xml:space="preserve">wali murid </w:t>
            </w:r>
            <w:r w:rsidRPr="003345D7">
              <w:rPr>
                <w:iCs/>
                <w:szCs w:val="28"/>
              </w:rPr>
              <w:t>menggunakan metode GET dan</w:t>
            </w:r>
            <w:r>
              <w:rPr>
                <w:iCs/>
                <w:szCs w:val="28"/>
              </w:rPr>
              <w:t xml:space="preserve"> hanya menampilkan </w:t>
            </w:r>
            <w:r w:rsidRPr="003345D7">
              <w:rPr>
                <w:iCs/>
                <w:szCs w:val="28"/>
              </w:rPr>
              <w:t xml:space="preserve">tanggal, nis, nama_siswa, nominal, berita. Saat pengisian berhasil kode 200 OK akan muncul pada network. Dan muncul pesan “success” disertai dengan data yang muncul. </w:t>
            </w:r>
          </w:p>
          <w:p w14:paraId="2A5F86BC" w14:textId="77777777" w:rsidR="007E4902" w:rsidRPr="006B1B6D" w:rsidRDefault="007E4902" w:rsidP="007E4902">
            <w:pPr>
              <w:pStyle w:val="Konten"/>
              <w:spacing w:line="240" w:lineRule="auto"/>
              <w:ind w:left="720"/>
              <w:jc w:val="both"/>
              <w:rPr>
                <w:iCs/>
                <w:szCs w:val="28"/>
              </w:rPr>
            </w:pPr>
          </w:p>
          <w:p w14:paraId="4F0E85A5" w14:textId="5C3D33DE" w:rsidR="00F1562B" w:rsidRPr="006B1B6D" w:rsidRDefault="006B1B6D" w:rsidP="006B1B6D">
            <w:pPr>
              <w:pStyle w:val="Konten"/>
              <w:numPr>
                <w:ilvl w:val="0"/>
                <w:numId w:val="16"/>
              </w:numPr>
              <w:rPr>
                <w:rFonts w:eastAsiaTheme="majorEastAsia" w:cstheme="majorBidi"/>
                <w:sz w:val="36"/>
                <w:szCs w:val="26"/>
              </w:rPr>
            </w:pPr>
            <w:r w:rsidRPr="006B1B6D">
              <w:rPr>
                <w:rFonts w:eastAsiaTheme="majorEastAsia" w:cstheme="majorBidi"/>
                <w:sz w:val="36"/>
                <w:szCs w:val="26"/>
              </w:rPr>
              <w:t>RestApi</w:t>
            </w:r>
            <w:r>
              <w:rPr>
                <w:rFonts w:eastAsiaTheme="majorEastAsia" w:cstheme="majorBidi"/>
                <w:sz w:val="36"/>
                <w:szCs w:val="26"/>
              </w:rPr>
              <w:t xml:space="preserve"> Siswa</w:t>
            </w:r>
          </w:p>
          <w:p w14:paraId="187BA5EB" w14:textId="129E8027" w:rsidR="00F1562B" w:rsidRPr="006B1B6D" w:rsidRDefault="00F1562B" w:rsidP="00DB3B6B">
            <w:pPr>
              <w:pStyle w:val="Konten"/>
              <w:numPr>
                <w:ilvl w:val="0"/>
                <w:numId w:val="19"/>
              </w:numPr>
              <w:spacing w:line="240" w:lineRule="auto"/>
              <w:rPr>
                <w:iCs/>
                <w:color w:val="FF0000"/>
                <w:szCs w:val="28"/>
              </w:rPr>
            </w:pPr>
            <w:r>
              <w:rPr>
                <w:rFonts w:eastAsiaTheme="majorEastAsia" w:cstheme="majorBidi"/>
                <w:szCs w:val="28"/>
              </w:rPr>
              <w:t xml:space="preserve">Read data pembayaran oleh siswa </w:t>
            </w:r>
          </w:p>
          <w:p w14:paraId="7F410AEA" w14:textId="38A5183D" w:rsidR="00F27111" w:rsidRDefault="006B1B6D" w:rsidP="006B1B6D">
            <w:pPr>
              <w:pStyle w:val="Konten"/>
              <w:spacing w:line="240" w:lineRule="auto"/>
              <w:ind w:left="720"/>
              <w:rPr>
                <w:iCs/>
                <w:color w:val="FF0000"/>
                <w:szCs w:val="28"/>
              </w:rPr>
            </w:pPr>
            <w:r>
              <w:rPr>
                <w:noProof/>
              </w:rPr>
              <w:drawing>
                <wp:inline distT="0" distB="0" distL="0" distR="0" wp14:anchorId="4B8F603D" wp14:editId="7311D9B5">
                  <wp:extent cx="5098186" cy="2867666"/>
                  <wp:effectExtent l="0" t="0" r="7620" b="8890"/>
                  <wp:docPr id="2792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3727" name=""/>
                          <pic:cNvPicPr/>
                        </pic:nvPicPr>
                        <pic:blipFill>
                          <a:blip r:embed="rId17"/>
                          <a:stretch>
                            <a:fillRect/>
                          </a:stretch>
                        </pic:blipFill>
                        <pic:spPr>
                          <a:xfrm>
                            <a:off x="0" y="0"/>
                            <a:ext cx="5138572" cy="2890383"/>
                          </a:xfrm>
                          <a:prstGeom prst="rect">
                            <a:avLst/>
                          </a:prstGeom>
                        </pic:spPr>
                      </pic:pic>
                    </a:graphicData>
                  </a:graphic>
                </wp:inline>
              </w:drawing>
            </w:r>
          </w:p>
          <w:p w14:paraId="77195212" w14:textId="5335421F" w:rsidR="006B1B6D" w:rsidRDefault="006B1B6D" w:rsidP="006B1B6D">
            <w:pPr>
              <w:pStyle w:val="Konten"/>
              <w:spacing w:line="240" w:lineRule="auto"/>
              <w:ind w:left="720"/>
              <w:jc w:val="both"/>
              <w:rPr>
                <w:iCs/>
                <w:color w:val="FF0000"/>
                <w:szCs w:val="28"/>
              </w:rPr>
            </w:pPr>
            <w:r>
              <w:rPr>
                <w:iCs/>
                <w:szCs w:val="28"/>
              </w:rPr>
              <w:lastRenderedPageBreak/>
              <w:t xml:space="preserve">Sebelum menampilkan data, data yang ditampilkan </w:t>
            </w:r>
            <w:r w:rsidRPr="003345D7">
              <w:rPr>
                <w:iCs/>
                <w:szCs w:val="28"/>
              </w:rPr>
              <w:t>berdasarkan ID yang dimasukkan</w:t>
            </w:r>
            <w:r>
              <w:rPr>
                <w:iCs/>
                <w:szCs w:val="28"/>
              </w:rPr>
              <w:t>.</w:t>
            </w:r>
            <w:r w:rsidRPr="003345D7">
              <w:rPr>
                <w:iCs/>
                <w:szCs w:val="28"/>
              </w:rPr>
              <w:t xml:space="preserve"> Read data </w:t>
            </w:r>
            <w:r>
              <w:rPr>
                <w:iCs/>
                <w:szCs w:val="28"/>
              </w:rPr>
              <w:t>histori pembayaran</w:t>
            </w:r>
            <w:r w:rsidRPr="003345D7">
              <w:rPr>
                <w:iCs/>
                <w:szCs w:val="28"/>
              </w:rPr>
              <w:t xml:space="preserve"> untuk </w:t>
            </w:r>
            <w:r>
              <w:rPr>
                <w:iCs/>
                <w:szCs w:val="28"/>
              </w:rPr>
              <w:t xml:space="preserve">siswa </w:t>
            </w:r>
            <w:r w:rsidRPr="003345D7">
              <w:rPr>
                <w:iCs/>
                <w:szCs w:val="28"/>
              </w:rPr>
              <w:t>menggunakan metode GET dan</w:t>
            </w:r>
            <w:r>
              <w:rPr>
                <w:iCs/>
                <w:szCs w:val="28"/>
              </w:rPr>
              <w:t xml:space="preserve"> hanya menampilkan </w:t>
            </w:r>
            <w:r w:rsidRPr="003345D7">
              <w:rPr>
                <w:iCs/>
                <w:szCs w:val="28"/>
              </w:rPr>
              <w:t>tanggal, nis, nama_siswa, nominal, berita. Saat pengisian berhasil kode 200 OK akan muncul pada network. Dan muncul pesan “success” disertai dengan data yang muncul.</w:t>
            </w:r>
          </w:p>
          <w:p w14:paraId="46C80E65" w14:textId="514D0672" w:rsidR="00F27111" w:rsidRPr="00DA08AF" w:rsidRDefault="00F27111" w:rsidP="00DB3B6B">
            <w:pPr>
              <w:pStyle w:val="Konten"/>
              <w:rPr>
                <w:iCs/>
                <w:color w:val="FF0000"/>
                <w:szCs w:val="28"/>
              </w:rPr>
            </w:pPr>
          </w:p>
        </w:tc>
      </w:tr>
      <w:tr w:rsidR="007E4902" w14:paraId="29402883" w14:textId="77777777" w:rsidTr="00C553B8">
        <w:trPr>
          <w:trHeight w:val="5931"/>
        </w:trPr>
        <w:tc>
          <w:tcPr>
            <w:tcW w:w="10001" w:type="dxa"/>
          </w:tcPr>
          <w:p w14:paraId="47086CBB" w14:textId="77777777" w:rsidR="007E4902" w:rsidRDefault="007E4902" w:rsidP="00DA08AF">
            <w:pPr>
              <w:pStyle w:val="Konten"/>
              <w:rPr>
                <w:rFonts w:eastAsiaTheme="majorEastAsia" w:cstheme="majorBidi"/>
                <w:sz w:val="36"/>
                <w:szCs w:val="26"/>
              </w:rPr>
            </w:pPr>
          </w:p>
        </w:tc>
      </w:tr>
      <w:tr w:rsidR="007E4902" w14:paraId="28FAACFC" w14:textId="77777777" w:rsidTr="00C553B8">
        <w:trPr>
          <w:trHeight w:val="5931"/>
        </w:trPr>
        <w:tc>
          <w:tcPr>
            <w:tcW w:w="10001" w:type="dxa"/>
          </w:tcPr>
          <w:p w14:paraId="2B605070" w14:textId="77777777" w:rsidR="007E4902" w:rsidRDefault="007E4902" w:rsidP="00DA08AF">
            <w:pPr>
              <w:pStyle w:val="Konten"/>
              <w:rPr>
                <w:rFonts w:eastAsiaTheme="majorEastAsia" w:cstheme="majorBidi"/>
                <w:sz w:val="36"/>
                <w:szCs w:val="26"/>
              </w:rPr>
            </w:pPr>
          </w:p>
        </w:tc>
      </w:tr>
      <w:tr w:rsidR="006B1B6D" w14:paraId="197F030F" w14:textId="77777777" w:rsidTr="00C553B8">
        <w:trPr>
          <w:trHeight w:val="5931"/>
        </w:trPr>
        <w:tc>
          <w:tcPr>
            <w:tcW w:w="10001" w:type="dxa"/>
          </w:tcPr>
          <w:p w14:paraId="545344B0" w14:textId="77777777" w:rsidR="006B1B6D" w:rsidRDefault="006B1B6D" w:rsidP="00DA08AF">
            <w:pPr>
              <w:pStyle w:val="Konten"/>
              <w:rPr>
                <w:rFonts w:eastAsiaTheme="majorEastAsia" w:cstheme="majorBidi"/>
                <w:sz w:val="36"/>
                <w:szCs w:val="26"/>
              </w:rPr>
            </w:pPr>
          </w:p>
        </w:tc>
      </w:tr>
      <w:tr w:rsidR="003345D7" w14:paraId="069B73D6" w14:textId="77777777" w:rsidTr="00C553B8">
        <w:trPr>
          <w:trHeight w:val="5931"/>
        </w:trPr>
        <w:tc>
          <w:tcPr>
            <w:tcW w:w="10001" w:type="dxa"/>
          </w:tcPr>
          <w:p w14:paraId="25F6C2CA" w14:textId="77777777" w:rsidR="00C47BF7" w:rsidRPr="00C47BF7" w:rsidRDefault="00C47BF7" w:rsidP="00DF027C">
            <w:pPr>
              <w:pStyle w:val="TeksPenekanan"/>
              <w:rPr>
                <w:iCs/>
                <w:szCs w:val="28"/>
              </w:rPr>
            </w:pPr>
          </w:p>
        </w:tc>
      </w:tr>
    </w:tbl>
    <w:p w14:paraId="471AF7FD" w14:textId="77777777" w:rsidR="0087605E" w:rsidRPr="00D70D02" w:rsidRDefault="0087605E" w:rsidP="00AB02A7">
      <w:pPr>
        <w:spacing w:after="200"/>
      </w:pPr>
    </w:p>
    <w:sectPr w:rsidR="0087605E" w:rsidRPr="00D70D02" w:rsidSect="00AB02A7">
      <w:headerReference w:type="default" r:id="rId18"/>
      <w:footerReference w:type="default" r:id="rId1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800AA" w14:textId="77777777" w:rsidR="00A51B33" w:rsidRDefault="00A51B33">
      <w:r>
        <w:separator/>
      </w:r>
    </w:p>
    <w:p w14:paraId="4A0E51F3" w14:textId="77777777" w:rsidR="00A51B33" w:rsidRDefault="00A51B33"/>
  </w:endnote>
  <w:endnote w:type="continuationSeparator" w:id="0">
    <w:p w14:paraId="70E60B68" w14:textId="77777777" w:rsidR="00A51B33" w:rsidRDefault="00A51B33">
      <w:r>
        <w:continuationSeparator/>
      </w:r>
    </w:p>
    <w:p w14:paraId="44508121" w14:textId="77777777" w:rsidR="00A51B33" w:rsidRDefault="00A51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4397B518"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2E0B264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36C8D" w14:textId="77777777" w:rsidR="00A51B33" w:rsidRDefault="00A51B33">
      <w:r>
        <w:separator/>
      </w:r>
    </w:p>
    <w:p w14:paraId="54682BF9" w14:textId="77777777" w:rsidR="00A51B33" w:rsidRDefault="00A51B33"/>
  </w:footnote>
  <w:footnote w:type="continuationSeparator" w:id="0">
    <w:p w14:paraId="3089609F" w14:textId="77777777" w:rsidR="00A51B33" w:rsidRDefault="00A51B33">
      <w:r>
        <w:continuationSeparator/>
      </w:r>
    </w:p>
    <w:p w14:paraId="214C70E8" w14:textId="77777777" w:rsidR="00A51B33" w:rsidRDefault="00A51B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812BA1" w14:textId="77777777" w:rsidTr="00360494">
      <w:trPr>
        <w:trHeight w:val="978"/>
      </w:trPr>
      <w:tc>
        <w:tcPr>
          <w:tcW w:w="10035" w:type="dxa"/>
          <w:tcBorders>
            <w:top w:val="nil"/>
            <w:left w:val="nil"/>
            <w:bottom w:val="single" w:sz="36" w:space="0" w:color="34ABA2" w:themeColor="accent3"/>
            <w:right w:val="nil"/>
          </w:tcBorders>
        </w:tcPr>
        <w:p w14:paraId="0F7F9B9A" w14:textId="77777777" w:rsidR="00D077E9" w:rsidRDefault="00D077E9">
          <w:pPr>
            <w:pStyle w:val="Header"/>
          </w:pPr>
        </w:p>
      </w:tc>
    </w:tr>
  </w:tbl>
  <w:p w14:paraId="4F737A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0144F"/>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A1554"/>
    <w:multiLevelType w:val="hybridMultilevel"/>
    <w:tmpl w:val="E4701F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94027C"/>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996CCF"/>
    <w:multiLevelType w:val="hybridMultilevel"/>
    <w:tmpl w:val="870A0E9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AD4712"/>
    <w:multiLevelType w:val="hybridMultilevel"/>
    <w:tmpl w:val="87149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E40667"/>
    <w:multiLevelType w:val="hybridMultilevel"/>
    <w:tmpl w:val="BF862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8A0C54"/>
    <w:multiLevelType w:val="hybridMultilevel"/>
    <w:tmpl w:val="A9F0D71C"/>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94480A"/>
    <w:multiLevelType w:val="hybridMultilevel"/>
    <w:tmpl w:val="E4701F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7E655F5"/>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96274D"/>
    <w:multiLevelType w:val="hybridMultilevel"/>
    <w:tmpl w:val="DFB48F16"/>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62244C"/>
    <w:multiLevelType w:val="hybridMultilevel"/>
    <w:tmpl w:val="0F8CCE1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297918"/>
    <w:multiLevelType w:val="hybridMultilevel"/>
    <w:tmpl w:val="44F86E7C"/>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9317D80"/>
    <w:multiLevelType w:val="hybridMultilevel"/>
    <w:tmpl w:val="E4701F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1109A5"/>
    <w:multiLevelType w:val="hybridMultilevel"/>
    <w:tmpl w:val="F99447B0"/>
    <w:lvl w:ilvl="0" w:tplc="87AC67E8">
      <w:start w:val="1"/>
      <w:numFmt w:val="decimal"/>
      <w:lvlText w:val="%1."/>
      <w:lvlJc w:val="left"/>
      <w:pPr>
        <w:ind w:left="720" w:hanging="360"/>
      </w:pPr>
      <w:rPr>
        <w:rFonts w:eastAsiaTheme="majorEastAsia" w:cstheme="majorBidi" w:hint="default"/>
        <w:color w:val="082A75" w:themeColor="text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DC51370"/>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207704B"/>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8B065F4"/>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353750C"/>
    <w:multiLevelType w:val="hybridMultilevel"/>
    <w:tmpl w:val="A2A8AAE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79676F1"/>
    <w:multiLevelType w:val="hybridMultilevel"/>
    <w:tmpl w:val="854046DA"/>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D11575A"/>
    <w:multiLevelType w:val="hybridMultilevel"/>
    <w:tmpl w:val="55A885E4"/>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5287371">
    <w:abstractNumId w:val="4"/>
  </w:num>
  <w:num w:numId="2" w16cid:durableId="2096390069">
    <w:abstractNumId w:val="5"/>
  </w:num>
  <w:num w:numId="3" w16cid:durableId="1310162230">
    <w:abstractNumId w:val="13"/>
  </w:num>
  <w:num w:numId="4" w16cid:durableId="958881168">
    <w:abstractNumId w:val="15"/>
  </w:num>
  <w:num w:numId="5" w16cid:durableId="1156263065">
    <w:abstractNumId w:val="18"/>
  </w:num>
  <w:num w:numId="6" w16cid:durableId="1822888174">
    <w:abstractNumId w:val="19"/>
  </w:num>
  <w:num w:numId="7" w16cid:durableId="1700356304">
    <w:abstractNumId w:val="11"/>
  </w:num>
  <w:num w:numId="8" w16cid:durableId="1435981039">
    <w:abstractNumId w:val="7"/>
  </w:num>
  <w:num w:numId="9" w16cid:durableId="984898814">
    <w:abstractNumId w:val="10"/>
  </w:num>
  <w:num w:numId="10" w16cid:durableId="1792431546">
    <w:abstractNumId w:val="1"/>
  </w:num>
  <w:num w:numId="11" w16cid:durableId="512231261">
    <w:abstractNumId w:val="3"/>
  </w:num>
  <w:num w:numId="12" w16cid:durableId="184516111">
    <w:abstractNumId w:val="16"/>
  </w:num>
  <w:num w:numId="13" w16cid:durableId="167058457">
    <w:abstractNumId w:val="2"/>
  </w:num>
  <w:num w:numId="14" w16cid:durableId="1447001421">
    <w:abstractNumId w:val="14"/>
  </w:num>
  <w:num w:numId="15" w16cid:durableId="1686440406">
    <w:abstractNumId w:val="9"/>
  </w:num>
  <w:num w:numId="16" w16cid:durableId="1685477703">
    <w:abstractNumId w:val="12"/>
  </w:num>
  <w:num w:numId="17" w16cid:durableId="594241295">
    <w:abstractNumId w:val="6"/>
  </w:num>
  <w:num w:numId="18" w16cid:durableId="1364673480">
    <w:abstractNumId w:val="0"/>
  </w:num>
  <w:num w:numId="19" w16cid:durableId="1405645008">
    <w:abstractNumId w:val="8"/>
  </w:num>
  <w:num w:numId="20" w16cid:durableId="705884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0"/>
    <w:rsid w:val="0002482E"/>
    <w:rsid w:val="0003329A"/>
    <w:rsid w:val="00050324"/>
    <w:rsid w:val="00096333"/>
    <w:rsid w:val="000A0150"/>
    <w:rsid w:val="000D4979"/>
    <w:rsid w:val="000E63C9"/>
    <w:rsid w:val="00130E9D"/>
    <w:rsid w:val="0014180D"/>
    <w:rsid w:val="00150A6D"/>
    <w:rsid w:val="00185B35"/>
    <w:rsid w:val="00185B60"/>
    <w:rsid w:val="001A1B7D"/>
    <w:rsid w:val="001B26DB"/>
    <w:rsid w:val="001C7191"/>
    <w:rsid w:val="001F2BC8"/>
    <w:rsid w:val="001F5F6B"/>
    <w:rsid w:val="002409B4"/>
    <w:rsid w:val="00243EBC"/>
    <w:rsid w:val="00246A35"/>
    <w:rsid w:val="0027068B"/>
    <w:rsid w:val="00284348"/>
    <w:rsid w:val="00290039"/>
    <w:rsid w:val="00294CA4"/>
    <w:rsid w:val="002A3BC0"/>
    <w:rsid w:val="002D0946"/>
    <w:rsid w:val="002F51F5"/>
    <w:rsid w:val="00312137"/>
    <w:rsid w:val="00330359"/>
    <w:rsid w:val="003345D7"/>
    <w:rsid w:val="0033762F"/>
    <w:rsid w:val="00360494"/>
    <w:rsid w:val="00366C7E"/>
    <w:rsid w:val="0037474F"/>
    <w:rsid w:val="00384EA3"/>
    <w:rsid w:val="003A39A1"/>
    <w:rsid w:val="003C2191"/>
    <w:rsid w:val="003D3863"/>
    <w:rsid w:val="004110DE"/>
    <w:rsid w:val="004140F4"/>
    <w:rsid w:val="0044085A"/>
    <w:rsid w:val="0045726C"/>
    <w:rsid w:val="00475E2A"/>
    <w:rsid w:val="00476E77"/>
    <w:rsid w:val="00483563"/>
    <w:rsid w:val="004B21A5"/>
    <w:rsid w:val="004F1C96"/>
    <w:rsid w:val="005037F0"/>
    <w:rsid w:val="00516A86"/>
    <w:rsid w:val="005275F6"/>
    <w:rsid w:val="00572102"/>
    <w:rsid w:val="005C3EEF"/>
    <w:rsid w:val="005F1BB0"/>
    <w:rsid w:val="00656C4D"/>
    <w:rsid w:val="006A0516"/>
    <w:rsid w:val="006B1B6D"/>
    <w:rsid w:val="006E5716"/>
    <w:rsid w:val="006F5D60"/>
    <w:rsid w:val="007302B3"/>
    <w:rsid w:val="00730733"/>
    <w:rsid w:val="00730E3A"/>
    <w:rsid w:val="00736AAF"/>
    <w:rsid w:val="00746F8C"/>
    <w:rsid w:val="00761490"/>
    <w:rsid w:val="00765B2A"/>
    <w:rsid w:val="00783A34"/>
    <w:rsid w:val="007C6B52"/>
    <w:rsid w:val="007D16C5"/>
    <w:rsid w:val="007E4902"/>
    <w:rsid w:val="007E7E0E"/>
    <w:rsid w:val="00826545"/>
    <w:rsid w:val="00827768"/>
    <w:rsid w:val="00862FE4"/>
    <w:rsid w:val="0086389A"/>
    <w:rsid w:val="0087605E"/>
    <w:rsid w:val="008B1FEE"/>
    <w:rsid w:val="008E5C26"/>
    <w:rsid w:val="008E5C5B"/>
    <w:rsid w:val="00903C32"/>
    <w:rsid w:val="00916B16"/>
    <w:rsid w:val="009173B9"/>
    <w:rsid w:val="0093335D"/>
    <w:rsid w:val="0093613E"/>
    <w:rsid w:val="00943026"/>
    <w:rsid w:val="00966B81"/>
    <w:rsid w:val="009879C6"/>
    <w:rsid w:val="009C7720"/>
    <w:rsid w:val="00A039C4"/>
    <w:rsid w:val="00A23AFA"/>
    <w:rsid w:val="00A31441"/>
    <w:rsid w:val="00A31B3E"/>
    <w:rsid w:val="00A51B33"/>
    <w:rsid w:val="00A532F3"/>
    <w:rsid w:val="00A8489E"/>
    <w:rsid w:val="00AB02A7"/>
    <w:rsid w:val="00AC29F3"/>
    <w:rsid w:val="00B17219"/>
    <w:rsid w:val="00B231E5"/>
    <w:rsid w:val="00B32267"/>
    <w:rsid w:val="00B63A48"/>
    <w:rsid w:val="00B70D71"/>
    <w:rsid w:val="00B71550"/>
    <w:rsid w:val="00B86022"/>
    <w:rsid w:val="00BB2A70"/>
    <w:rsid w:val="00BE4B0A"/>
    <w:rsid w:val="00C02B87"/>
    <w:rsid w:val="00C24854"/>
    <w:rsid w:val="00C4086D"/>
    <w:rsid w:val="00C432A1"/>
    <w:rsid w:val="00C47230"/>
    <w:rsid w:val="00C47BF7"/>
    <w:rsid w:val="00C553B8"/>
    <w:rsid w:val="00C856A6"/>
    <w:rsid w:val="00CA1896"/>
    <w:rsid w:val="00CB5B28"/>
    <w:rsid w:val="00CF5371"/>
    <w:rsid w:val="00D0323A"/>
    <w:rsid w:val="00D0559F"/>
    <w:rsid w:val="00D077E9"/>
    <w:rsid w:val="00D13AB2"/>
    <w:rsid w:val="00D345BD"/>
    <w:rsid w:val="00D42CB7"/>
    <w:rsid w:val="00D5413D"/>
    <w:rsid w:val="00D570A9"/>
    <w:rsid w:val="00D70D02"/>
    <w:rsid w:val="00D770C7"/>
    <w:rsid w:val="00D86945"/>
    <w:rsid w:val="00D90290"/>
    <w:rsid w:val="00DA08AF"/>
    <w:rsid w:val="00DB3B6B"/>
    <w:rsid w:val="00DD152F"/>
    <w:rsid w:val="00DE213F"/>
    <w:rsid w:val="00DF027C"/>
    <w:rsid w:val="00DF5CFA"/>
    <w:rsid w:val="00E00A32"/>
    <w:rsid w:val="00E141F4"/>
    <w:rsid w:val="00E22ACD"/>
    <w:rsid w:val="00E2467E"/>
    <w:rsid w:val="00E620B0"/>
    <w:rsid w:val="00E81B40"/>
    <w:rsid w:val="00E823CE"/>
    <w:rsid w:val="00E92A1F"/>
    <w:rsid w:val="00EE21F6"/>
    <w:rsid w:val="00EE64AD"/>
    <w:rsid w:val="00EF555B"/>
    <w:rsid w:val="00EF797C"/>
    <w:rsid w:val="00F027BB"/>
    <w:rsid w:val="00F11DCF"/>
    <w:rsid w:val="00F12D91"/>
    <w:rsid w:val="00F1562B"/>
    <w:rsid w:val="00F162EA"/>
    <w:rsid w:val="00F25A5F"/>
    <w:rsid w:val="00F27111"/>
    <w:rsid w:val="00F37B6A"/>
    <w:rsid w:val="00F52D27"/>
    <w:rsid w:val="00F83527"/>
    <w:rsid w:val="00F90B08"/>
    <w:rsid w:val="00FB49E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049FD6"/>
  <w15:docId w15:val="{76F84167-8544-4E75-B1D6-95EDB93A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DA08AF"/>
    <w:rPr>
      <w:color w:val="3592CF" w:themeColor="hyperlink"/>
      <w:u w:val="single"/>
    </w:rPr>
  </w:style>
  <w:style w:type="character" w:styleId="UnresolvedMention">
    <w:name w:val="Unresolved Mention"/>
    <w:basedOn w:val="DefaultParagraphFont"/>
    <w:uiPriority w:val="99"/>
    <w:semiHidden/>
    <w:unhideWhenUsed/>
    <w:rsid w:val="00DA08AF"/>
    <w:rPr>
      <w:color w:val="605E5C"/>
      <w:shd w:val="clear" w:color="auto" w:fill="E1DFDD"/>
    </w:rPr>
  </w:style>
  <w:style w:type="paragraph" w:styleId="ListParagraph">
    <w:name w:val="List Paragraph"/>
    <w:basedOn w:val="Normal"/>
    <w:uiPriority w:val="34"/>
    <w:semiHidden/>
    <w:unhideWhenUsed/>
    <w:qFormat/>
    <w:rsid w:val="006A05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A37F24" w:rsidRDefault="00000000">
          <w:pPr>
            <w:pStyle w:val="348FB14CE50A4081A6636AB3AC09D8E5"/>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20</w:t>
          </w:r>
          <w:r w:rsidRPr="00D86945">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A37F24"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A37F24"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A37F24" w:rsidRDefault="00000000">
          <w:pPr>
            <w:pStyle w:val="5BDE52942F1D41F796F666F05694220C"/>
          </w:pPr>
          <w:r w:rsidRPr="00DF027C">
            <w:rPr>
              <w:lang w:bidi="id-ID"/>
            </w:rPr>
            <w:t>Teks Subjudul di sini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C2"/>
    <w:rsid w:val="00185B60"/>
    <w:rsid w:val="0018775D"/>
    <w:rsid w:val="001B26DB"/>
    <w:rsid w:val="001C6BD5"/>
    <w:rsid w:val="004609D2"/>
    <w:rsid w:val="006639A8"/>
    <w:rsid w:val="00826545"/>
    <w:rsid w:val="00A31441"/>
    <w:rsid w:val="00A37F24"/>
    <w:rsid w:val="00A94346"/>
    <w:rsid w:val="00C24854"/>
    <w:rsid w:val="00C47230"/>
    <w:rsid w:val="00CD6D35"/>
    <w:rsid w:val="00D13AB2"/>
    <w:rsid w:val="00D34AC2"/>
    <w:rsid w:val="00DF5CFA"/>
    <w:rsid w:val="00FB3F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style>
  <w:style w:type="paragraph" w:customStyle="1" w:styleId="C8DC5FA955A945809CD898E654A11256">
    <w:name w:val="C8DC5FA955A945809CD898E654A11256"/>
  </w:style>
  <w:style w:type="paragraph" w:customStyle="1" w:styleId="EA79E955934647D58417607BAE67B3FC">
    <w:name w:val="EA79E955934647D58417607BAE67B3FC"/>
  </w:style>
  <w:style w:type="paragraph" w:customStyle="1" w:styleId="5BDE52942F1D41F796F666F05694220C">
    <w:name w:val="5BDE52942F1D41F796F666F056942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[Ewanda Herdika Septa Aulia] – 
[2113030024]</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1248</TotalTime>
  <Pages>12</Pages>
  <Words>1078</Words>
  <Characters>6757</Characters>
  <Application>Microsoft Office Word</Application>
  <DocSecurity>0</DocSecurity>
  <Lines>301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dc:creator>
  <cp:keywords/>
  <cp:lastModifiedBy>ewandaherdika@gmail.com</cp:lastModifiedBy>
  <cp:revision>11</cp:revision>
  <cp:lastPrinted>2006-08-01T17:47:00Z</cp:lastPrinted>
  <dcterms:created xsi:type="dcterms:W3CDTF">2024-06-29T14:22:00Z</dcterms:created>
  <dcterms:modified xsi:type="dcterms:W3CDTF">2024-07-03T01:08:00Z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982e72e9562b47f086f35158857b52c578f200c9c25953de2c66654bdb99de0d</vt:lpwstr>
  </property>
</Properties>
</file>